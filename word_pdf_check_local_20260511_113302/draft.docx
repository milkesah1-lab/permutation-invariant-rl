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93" w:type="dxa"/>
        <w:tblInd w:w="-709"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4962"/>
        <w:gridCol w:w="4931"/>
      </w:tblGrid>
      <w:tr w:rsidR="00106A4D" w14:paraId="5BBD5F7B" w14:textId="77777777" w:rsidTr="00A62342">
        <w:tc>
          <w:tcPr>
            <w:tcW w:w="4962" w:type="dxa"/>
            <w:tcBorders>
              <w:top w:val="nil"/>
              <w:left w:val="nil"/>
              <w:bottom w:val="nil"/>
              <w:right w:val="single" w:sz="24" w:space="0" w:color="000000" w:themeColor="text1"/>
            </w:tcBorders>
          </w:tcPr>
          <w:p w14:paraId="01D7E386" w14:textId="77777777" w:rsidR="007662DD" w:rsidRPr="007662DD" w:rsidRDefault="007662DD" w:rsidP="00A62342">
            <w:pPr>
              <w:pStyle w:val="NoSpacing"/>
              <w:ind w:right="187"/>
              <w:jc w:val="left"/>
              <w:rPr>
                <w:rFonts w:ascii="Arial" w:hAnsi="Arial" w:cs="Arial"/>
                <w:sz w:val="30"/>
                <w:szCs w:val="30"/>
                <w:lang w:val="en-GB"/>
              </w:rPr>
            </w:pPr>
            <w:r w:rsidRPr="007662DD">
              <w:rPr>
                <w:rFonts w:ascii="Arial" w:hAnsi="Arial" w:cs="Arial"/>
                <w:sz w:val="30"/>
                <w:szCs w:val="30"/>
                <w:lang w:val="en-GB"/>
              </w:rPr>
              <w:t xml:space="preserve">School of Electronic Engineering and Computer Science </w:t>
            </w:r>
          </w:p>
          <w:p w14:paraId="524041DA" w14:textId="77777777" w:rsidR="007662DD" w:rsidRDefault="007662DD" w:rsidP="007662DD">
            <w:pPr>
              <w:jc w:val="left"/>
              <w:rPr>
                <w:lang w:val="en-GB"/>
              </w:rPr>
            </w:pPr>
          </w:p>
          <w:p w14:paraId="062B2E8E" w14:textId="77777777" w:rsidR="007662DD" w:rsidRDefault="007662DD" w:rsidP="007662DD">
            <w:pPr>
              <w:jc w:val="left"/>
              <w:rPr>
                <w:lang w:val="en-GB"/>
              </w:rPr>
            </w:pPr>
          </w:p>
          <w:p w14:paraId="41A5A659" w14:textId="77777777" w:rsidR="007662DD" w:rsidRDefault="007662DD" w:rsidP="007662DD">
            <w:pPr>
              <w:jc w:val="left"/>
              <w:rPr>
                <w:lang w:val="en-GB"/>
              </w:rPr>
            </w:pPr>
          </w:p>
          <w:p w14:paraId="0AEB76FB" w14:textId="77777777" w:rsidR="007662DD" w:rsidRDefault="007662DD" w:rsidP="007662DD">
            <w:pPr>
              <w:jc w:val="left"/>
              <w:rPr>
                <w:lang w:val="en-GB"/>
              </w:rPr>
            </w:pPr>
          </w:p>
          <w:p w14:paraId="06403C13" w14:textId="77777777" w:rsidR="007662DD" w:rsidRDefault="007662DD" w:rsidP="007662DD">
            <w:pPr>
              <w:jc w:val="left"/>
              <w:rPr>
                <w:lang w:val="en-GB"/>
              </w:rPr>
            </w:pPr>
          </w:p>
          <w:p w14:paraId="694D63EA" w14:textId="77777777" w:rsidR="007662DD" w:rsidRDefault="007662DD" w:rsidP="007662DD">
            <w:pPr>
              <w:jc w:val="left"/>
              <w:rPr>
                <w:lang w:val="en-GB"/>
              </w:rPr>
            </w:pPr>
          </w:p>
          <w:p w14:paraId="58FEFEFE" w14:textId="77777777" w:rsidR="007662DD" w:rsidRDefault="007662DD" w:rsidP="007662DD">
            <w:pPr>
              <w:jc w:val="left"/>
              <w:rPr>
                <w:lang w:val="en-GB"/>
              </w:rPr>
            </w:pPr>
          </w:p>
          <w:p w14:paraId="49894132" w14:textId="77777777" w:rsidR="007662DD" w:rsidRDefault="007662DD" w:rsidP="007662DD">
            <w:pPr>
              <w:jc w:val="left"/>
              <w:rPr>
                <w:lang w:val="en-GB"/>
              </w:rPr>
            </w:pPr>
          </w:p>
          <w:p w14:paraId="3196FCB9" w14:textId="77777777" w:rsidR="007662DD" w:rsidRDefault="007662DD" w:rsidP="007662DD">
            <w:pPr>
              <w:jc w:val="left"/>
              <w:rPr>
                <w:lang w:val="en-GB"/>
              </w:rPr>
            </w:pPr>
          </w:p>
          <w:p w14:paraId="086A0BB8" w14:textId="77777777" w:rsidR="007662DD" w:rsidRDefault="007662DD" w:rsidP="007662DD">
            <w:pPr>
              <w:jc w:val="left"/>
              <w:rPr>
                <w:lang w:val="en-GB"/>
              </w:rPr>
            </w:pPr>
          </w:p>
          <w:p w14:paraId="67504265" w14:textId="77777777" w:rsidR="007662DD" w:rsidRDefault="007662DD" w:rsidP="007662DD">
            <w:pPr>
              <w:jc w:val="left"/>
              <w:rPr>
                <w:lang w:val="en-GB"/>
              </w:rPr>
            </w:pPr>
          </w:p>
          <w:p w14:paraId="0D101182" w14:textId="77777777" w:rsidR="007662DD" w:rsidRDefault="007662DD" w:rsidP="007662DD">
            <w:pPr>
              <w:jc w:val="left"/>
              <w:rPr>
                <w:lang w:val="en-GB"/>
              </w:rPr>
            </w:pPr>
          </w:p>
          <w:p w14:paraId="3C7C6285" w14:textId="77777777" w:rsidR="007662DD" w:rsidRDefault="007662DD" w:rsidP="007662DD">
            <w:pPr>
              <w:jc w:val="left"/>
              <w:rPr>
                <w:lang w:val="en-GB"/>
              </w:rPr>
            </w:pPr>
          </w:p>
          <w:p w14:paraId="0ADC6E4C" w14:textId="77777777" w:rsidR="007662DD" w:rsidRDefault="007662DD" w:rsidP="007662DD">
            <w:pPr>
              <w:jc w:val="left"/>
              <w:rPr>
                <w:lang w:val="en-GB"/>
              </w:rPr>
            </w:pPr>
          </w:p>
          <w:p w14:paraId="45801541" w14:textId="77777777" w:rsidR="007662DD" w:rsidRDefault="007662DD" w:rsidP="007662DD">
            <w:pPr>
              <w:jc w:val="left"/>
              <w:rPr>
                <w:lang w:val="en-GB"/>
              </w:rPr>
            </w:pPr>
          </w:p>
          <w:p w14:paraId="5DBC2891" w14:textId="77777777" w:rsidR="007662DD" w:rsidRPr="007662DD" w:rsidRDefault="007662DD" w:rsidP="007662DD">
            <w:pPr>
              <w:jc w:val="left"/>
              <w:rPr>
                <w:lang w:val="en-GB"/>
              </w:rPr>
            </w:pPr>
          </w:p>
        </w:tc>
        <w:tc>
          <w:tcPr>
            <w:tcW w:w="4931" w:type="dxa"/>
            <w:vMerge w:val="restart"/>
            <w:tcBorders>
              <w:top w:val="nil"/>
              <w:left w:val="single" w:sz="24" w:space="0" w:color="000000" w:themeColor="text1"/>
              <w:right w:val="nil"/>
            </w:tcBorders>
          </w:tcPr>
          <w:p w14:paraId="166D273B" w14:textId="72329761" w:rsidR="000D7717" w:rsidRDefault="00AD3CBD" w:rsidP="007662DD">
            <w:pPr>
              <w:pStyle w:val="NoSpacing"/>
              <w:ind w:left="178"/>
              <w:rPr>
                <w:rFonts w:ascii="Arial" w:hAnsi="Arial" w:cs="Arial"/>
                <w:b/>
                <w:bCs/>
                <w:sz w:val="28"/>
                <w:szCs w:val="28"/>
                <w:lang w:val="en-GB"/>
              </w:rPr>
            </w:pPr>
            <w:r w:rsidRPr="0076426F">
              <w:rPr>
                <w:rFonts w:ascii="Arial" w:hAnsi="Arial" w:cs="Arial"/>
                <w:b/>
                <w:bCs/>
                <w:sz w:val="28"/>
                <w:szCs w:val="28"/>
                <w:highlight w:val="yellow"/>
                <w:lang w:val="en-GB"/>
              </w:rPr>
              <w:t>Interim</w:t>
            </w:r>
            <w:r w:rsidR="002720BF">
              <w:rPr>
                <w:rFonts w:ascii="Arial" w:hAnsi="Arial" w:cs="Arial"/>
                <w:b/>
                <w:bCs/>
                <w:sz w:val="28"/>
                <w:szCs w:val="28"/>
                <w:highlight w:val="yellow"/>
                <w:lang w:val="en-GB"/>
              </w:rPr>
              <w:t xml:space="preserve"> </w:t>
            </w:r>
            <w:r w:rsidR="007662DD" w:rsidRPr="0076426F">
              <w:rPr>
                <w:rFonts w:ascii="Arial" w:hAnsi="Arial" w:cs="Arial"/>
                <w:b/>
                <w:bCs/>
                <w:sz w:val="28"/>
                <w:szCs w:val="28"/>
                <w:highlight w:val="yellow"/>
                <w:lang w:val="en-GB"/>
              </w:rPr>
              <w:t>Report</w:t>
            </w:r>
          </w:p>
          <w:p w14:paraId="7486D321" w14:textId="16448735" w:rsidR="007662DD" w:rsidRPr="000D7717" w:rsidRDefault="007662DD" w:rsidP="007662DD">
            <w:pPr>
              <w:pStyle w:val="NoSpacing"/>
              <w:ind w:left="178"/>
              <w:rPr>
                <w:rFonts w:ascii="Arial" w:hAnsi="Arial" w:cs="Arial"/>
                <w:i/>
                <w:iCs/>
                <w:sz w:val="28"/>
                <w:szCs w:val="28"/>
                <w:lang w:val="en-GB"/>
              </w:rPr>
            </w:pPr>
          </w:p>
          <w:p w14:paraId="735E8AE0" w14:textId="77777777" w:rsidR="007662DD" w:rsidRDefault="007662DD" w:rsidP="007662DD">
            <w:pPr>
              <w:pStyle w:val="NoSpacing"/>
              <w:ind w:left="178"/>
              <w:rPr>
                <w:rFonts w:ascii="Arial" w:hAnsi="Arial" w:cs="Arial"/>
                <w:sz w:val="28"/>
                <w:szCs w:val="28"/>
                <w:lang w:val="en-GB"/>
              </w:rPr>
            </w:pPr>
          </w:p>
          <w:p w14:paraId="0D02B72D" w14:textId="77777777" w:rsidR="007662DD" w:rsidRDefault="007662DD" w:rsidP="007662DD">
            <w:pPr>
              <w:pStyle w:val="NoSpacing"/>
              <w:ind w:left="178"/>
              <w:rPr>
                <w:rFonts w:ascii="Arial" w:hAnsi="Arial" w:cs="Arial"/>
                <w:sz w:val="28"/>
                <w:szCs w:val="28"/>
                <w:lang w:val="en-GB"/>
              </w:rPr>
            </w:pPr>
          </w:p>
          <w:p w14:paraId="3C3A004E" w14:textId="77777777" w:rsidR="007662DD" w:rsidRDefault="007662DD" w:rsidP="007662DD">
            <w:pPr>
              <w:pStyle w:val="NoSpacing"/>
              <w:ind w:left="178"/>
              <w:rPr>
                <w:rFonts w:ascii="Arial" w:hAnsi="Arial" w:cs="Arial"/>
                <w:sz w:val="28"/>
                <w:szCs w:val="28"/>
                <w:lang w:val="en-GB"/>
              </w:rPr>
            </w:pPr>
          </w:p>
          <w:p w14:paraId="182A8AB4" w14:textId="77777777" w:rsidR="00AD3CBD" w:rsidRPr="007662DD" w:rsidRDefault="00AD3CBD" w:rsidP="00AD3CBD">
            <w:pPr>
              <w:pStyle w:val="NoSpacing"/>
              <w:rPr>
                <w:rFonts w:ascii="Arial" w:hAnsi="Arial" w:cs="Arial"/>
                <w:sz w:val="28"/>
                <w:szCs w:val="28"/>
                <w:lang w:val="en-GB"/>
              </w:rPr>
            </w:pPr>
          </w:p>
          <w:p w14:paraId="3317D11E" w14:textId="77777777" w:rsidR="007662DD" w:rsidRPr="00AD3CBD" w:rsidRDefault="007662DD" w:rsidP="007662DD">
            <w:pPr>
              <w:pStyle w:val="NoSpacing"/>
              <w:ind w:left="178"/>
              <w:rPr>
                <w:rFonts w:ascii="Arial" w:hAnsi="Arial" w:cs="Arial"/>
                <w:b/>
                <w:bCs/>
                <w:sz w:val="28"/>
                <w:szCs w:val="28"/>
                <w:lang w:val="en-GB"/>
              </w:rPr>
            </w:pPr>
            <w:r w:rsidRPr="00AD3CBD">
              <w:rPr>
                <w:rFonts w:ascii="Arial" w:hAnsi="Arial" w:cs="Arial"/>
                <w:b/>
                <w:bCs/>
                <w:sz w:val="28"/>
                <w:szCs w:val="28"/>
                <w:lang w:val="en-GB"/>
              </w:rPr>
              <w:t xml:space="preserve">Programme of study: </w:t>
            </w:r>
          </w:p>
          <w:p w14:paraId="33BE2871" w14:textId="2937EA83" w:rsidR="007662DD" w:rsidRPr="0076426F" w:rsidRDefault="002720BF" w:rsidP="00AD3CBD">
            <w:pPr>
              <w:pStyle w:val="NoSpacing"/>
              <w:ind w:left="178"/>
              <w:jc w:val="left"/>
              <w:rPr>
                <w:rFonts w:ascii="Arial" w:hAnsi="Arial" w:cs="Arial"/>
                <w:color w:val="000000" w:themeColor="text1"/>
                <w:sz w:val="28"/>
                <w:szCs w:val="28"/>
                <w:lang w:val="en-GB"/>
              </w:rPr>
            </w:pPr>
            <w:r>
              <w:rPr>
                <w:rFonts w:ascii="Arial" w:hAnsi="Arial" w:cs="Arial"/>
                <w:color w:val="000000" w:themeColor="text1"/>
                <w:sz w:val="28"/>
                <w:szCs w:val="28"/>
                <w:lang w:val="en-GB"/>
              </w:rPr>
              <w:t>Computer science</w:t>
            </w:r>
          </w:p>
          <w:p w14:paraId="212247E7" w14:textId="77777777" w:rsidR="007662DD" w:rsidRDefault="007662DD" w:rsidP="007662DD">
            <w:pPr>
              <w:pStyle w:val="NoSpacing"/>
              <w:ind w:left="178"/>
              <w:rPr>
                <w:rFonts w:ascii="Arial" w:hAnsi="Arial" w:cs="Arial"/>
                <w:sz w:val="28"/>
                <w:szCs w:val="28"/>
                <w:lang w:val="en-GB"/>
              </w:rPr>
            </w:pPr>
          </w:p>
          <w:p w14:paraId="3B2D1C05" w14:textId="77777777" w:rsidR="007662DD" w:rsidRDefault="007662DD" w:rsidP="007662DD">
            <w:pPr>
              <w:pStyle w:val="NoSpacing"/>
              <w:ind w:left="178"/>
              <w:rPr>
                <w:rFonts w:ascii="Arial" w:hAnsi="Arial" w:cs="Arial"/>
                <w:sz w:val="28"/>
                <w:szCs w:val="28"/>
                <w:lang w:val="en-GB"/>
              </w:rPr>
            </w:pPr>
          </w:p>
          <w:p w14:paraId="4C98C102" w14:textId="77777777" w:rsidR="007662DD" w:rsidRDefault="007662DD" w:rsidP="007662DD">
            <w:pPr>
              <w:pStyle w:val="NoSpacing"/>
              <w:ind w:left="178"/>
              <w:rPr>
                <w:rFonts w:ascii="Arial" w:hAnsi="Arial" w:cs="Arial"/>
                <w:sz w:val="28"/>
                <w:szCs w:val="28"/>
                <w:lang w:val="en-GB"/>
              </w:rPr>
            </w:pPr>
          </w:p>
          <w:p w14:paraId="1B3157B9" w14:textId="77777777" w:rsidR="00AD3CBD" w:rsidRPr="007662DD" w:rsidRDefault="00AD3CBD" w:rsidP="00AD3CBD">
            <w:pPr>
              <w:pStyle w:val="NoSpacing"/>
              <w:rPr>
                <w:rFonts w:ascii="Arial" w:hAnsi="Arial" w:cs="Arial"/>
                <w:sz w:val="28"/>
                <w:szCs w:val="28"/>
                <w:lang w:val="en-GB"/>
              </w:rPr>
            </w:pPr>
          </w:p>
          <w:p w14:paraId="4EFF208F" w14:textId="77777777" w:rsidR="007662DD" w:rsidRPr="00AD3CBD" w:rsidRDefault="007662DD" w:rsidP="007662DD">
            <w:pPr>
              <w:pStyle w:val="NoSpacing"/>
              <w:ind w:left="178"/>
              <w:rPr>
                <w:rFonts w:ascii="Arial" w:hAnsi="Arial" w:cs="Arial"/>
                <w:b/>
                <w:bCs/>
                <w:sz w:val="40"/>
                <w:szCs w:val="40"/>
                <w:u w:val="single"/>
                <w:lang w:val="en-US"/>
              </w:rPr>
            </w:pPr>
            <w:r w:rsidRPr="00AD3CBD">
              <w:rPr>
                <w:rFonts w:ascii="Arial" w:hAnsi="Arial" w:cs="Arial"/>
                <w:b/>
                <w:bCs/>
                <w:sz w:val="40"/>
                <w:szCs w:val="40"/>
                <w:u w:val="single"/>
                <w:lang w:val="en-US"/>
              </w:rPr>
              <w:t xml:space="preserve">Project Title: </w:t>
            </w:r>
          </w:p>
          <w:p w14:paraId="4EA01BFA" w14:textId="160FA17B" w:rsidR="007662DD" w:rsidRDefault="003456E8" w:rsidP="003456E8">
            <w:pPr>
              <w:pStyle w:val="NoSpacing"/>
              <w:ind w:left="178"/>
              <w:jc w:val="left"/>
              <w:rPr>
                <w:rFonts w:ascii="Arial" w:hAnsi="Arial" w:cs="Arial"/>
                <w:sz w:val="28"/>
                <w:szCs w:val="28"/>
                <w:lang w:val="en-US"/>
              </w:rPr>
            </w:pPr>
            <w:r>
              <w:rPr>
                <w:rFonts w:ascii="Arial" w:hAnsi="Arial" w:cs="Arial"/>
                <w:b/>
                <w:bCs/>
                <w:color w:val="000000" w:themeColor="text1"/>
                <w:sz w:val="40"/>
                <w:szCs w:val="40"/>
                <w:lang w:val="en-US"/>
              </w:rPr>
              <w:t>Incorporating critic’s uncertainty into proximal policy optimization for improved decision making</w:t>
            </w:r>
          </w:p>
          <w:p w14:paraId="6F5E1D56" w14:textId="77777777" w:rsidR="007662DD" w:rsidRDefault="007662DD" w:rsidP="007662DD">
            <w:pPr>
              <w:pStyle w:val="NoSpacing"/>
              <w:ind w:left="178"/>
              <w:rPr>
                <w:rFonts w:ascii="Arial" w:hAnsi="Arial" w:cs="Arial"/>
                <w:sz w:val="28"/>
                <w:szCs w:val="28"/>
                <w:lang w:val="en-US"/>
              </w:rPr>
            </w:pPr>
          </w:p>
          <w:p w14:paraId="08984C14" w14:textId="77777777" w:rsidR="007662DD" w:rsidRDefault="007662DD" w:rsidP="007662DD">
            <w:pPr>
              <w:pStyle w:val="NoSpacing"/>
              <w:ind w:left="178"/>
              <w:rPr>
                <w:rFonts w:ascii="Arial" w:hAnsi="Arial" w:cs="Arial"/>
                <w:sz w:val="28"/>
                <w:szCs w:val="28"/>
                <w:lang w:val="en-US"/>
              </w:rPr>
            </w:pPr>
          </w:p>
          <w:p w14:paraId="55AB5B07" w14:textId="77777777" w:rsidR="00AD3CBD" w:rsidRPr="007662DD" w:rsidRDefault="00AD3CBD" w:rsidP="00AD3CBD">
            <w:pPr>
              <w:pStyle w:val="NoSpacing"/>
              <w:rPr>
                <w:rFonts w:ascii="Arial" w:hAnsi="Arial" w:cs="Arial"/>
                <w:sz w:val="28"/>
                <w:szCs w:val="28"/>
                <w:lang w:val="en-US"/>
              </w:rPr>
            </w:pPr>
          </w:p>
          <w:p w14:paraId="29D00B7D" w14:textId="77777777" w:rsidR="00AD3CBD" w:rsidRDefault="007662DD" w:rsidP="007662DD">
            <w:pPr>
              <w:pStyle w:val="NoSpacing"/>
              <w:ind w:left="178"/>
              <w:rPr>
                <w:rFonts w:ascii="Arial" w:hAnsi="Arial" w:cs="Arial"/>
                <w:sz w:val="28"/>
                <w:szCs w:val="28"/>
              </w:rPr>
            </w:pPr>
            <w:r w:rsidRPr="00AD3CBD">
              <w:rPr>
                <w:rFonts w:ascii="Arial" w:hAnsi="Arial" w:cs="Arial"/>
                <w:b/>
                <w:bCs/>
                <w:sz w:val="28"/>
                <w:szCs w:val="28"/>
              </w:rPr>
              <w:t>Supervisor:</w:t>
            </w:r>
            <w:r w:rsidRPr="007662DD">
              <w:rPr>
                <w:rFonts w:ascii="Arial" w:hAnsi="Arial" w:cs="Arial"/>
                <w:sz w:val="28"/>
                <w:szCs w:val="28"/>
              </w:rPr>
              <w:t xml:space="preserve"> </w:t>
            </w:r>
          </w:p>
          <w:p w14:paraId="43879691" w14:textId="4541C1AD" w:rsidR="007662DD" w:rsidRDefault="002720BF" w:rsidP="007662DD">
            <w:pPr>
              <w:pStyle w:val="NoSpacing"/>
              <w:ind w:left="178"/>
              <w:rPr>
                <w:rFonts w:ascii="Arial" w:hAnsi="Arial" w:cs="Arial"/>
                <w:sz w:val="28"/>
                <w:szCs w:val="28"/>
              </w:rPr>
            </w:pPr>
            <w:r>
              <w:rPr>
                <w:rFonts w:ascii="Arial" w:hAnsi="Arial" w:cs="Arial"/>
                <w:color w:val="000000" w:themeColor="text1"/>
                <w:sz w:val="28"/>
                <w:szCs w:val="28"/>
              </w:rPr>
              <w:t>Professor Paulo Rauber</w:t>
            </w:r>
          </w:p>
          <w:p w14:paraId="43A80255" w14:textId="77777777" w:rsidR="007662DD" w:rsidRDefault="007662DD" w:rsidP="007662DD">
            <w:pPr>
              <w:pStyle w:val="NoSpacing"/>
              <w:ind w:left="178"/>
              <w:rPr>
                <w:rFonts w:ascii="Arial" w:hAnsi="Arial" w:cs="Arial"/>
                <w:sz w:val="28"/>
                <w:szCs w:val="28"/>
              </w:rPr>
            </w:pPr>
          </w:p>
          <w:p w14:paraId="1F6E3F90" w14:textId="77777777" w:rsidR="007662DD" w:rsidRDefault="007662DD" w:rsidP="007662DD">
            <w:pPr>
              <w:pStyle w:val="NoSpacing"/>
              <w:ind w:left="178"/>
              <w:rPr>
                <w:rFonts w:ascii="Arial" w:hAnsi="Arial" w:cs="Arial"/>
                <w:sz w:val="28"/>
                <w:szCs w:val="28"/>
              </w:rPr>
            </w:pPr>
          </w:p>
          <w:p w14:paraId="63893221" w14:textId="77777777" w:rsidR="00AD3CBD" w:rsidRPr="00AD3CBD" w:rsidRDefault="00AD3CBD" w:rsidP="00AD3CBD">
            <w:pPr>
              <w:pStyle w:val="NoSpacing"/>
              <w:rPr>
                <w:rFonts w:ascii="Arial" w:hAnsi="Arial" w:cs="Arial"/>
                <w:b/>
                <w:bCs/>
                <w:sz w:val="28"/>
                <w:szCs w:val="28"/>
              </w:rPr>
            </w:pPr>
          </w:p>
          <w:p w14:paraId="21550C62" w14:textId="77777777" w:rsidR="007662DD" w:rsidRPr="00AD3CBD" w:rsidRDefault="007662DD" w:rsidP="007662DD">
            <w:pPr>
              <w:pStyle w:val="NoSpacing"/>
              <w:ind w:left="178"/>
              <w:rPr>
                <w:rFonts w:ascii="Arial" w:hAnsi="Arial" w:cs="Arial"/>
                <w:b/>
                <w:bCs/>
                <w:sz w:val="28"/>
                <w:szCs w:val="28"/>
                <w:lang w:val="en-US"/>
              </w:rPr>
            </w:pPr>
            <w:r w:rsidRPr="00AD3CBD">
              <w:rPr>
                <w:rFonts w:ascii="Arial" w:hAnsi="Arial" w:cs="Arial"/>
                <w:b/>
                <w:bCs/>
                <w:sz w:val="28"/>
                <w:szCs w:val="28"/>
                <w:lang w:val="en-US"/>
              </w:rPr>
              <w:t>Student Name:</w:t>
            </w:r>
          </w:p>
          <w:p w14:paraId="56C8D0C2" w14:textId="58685C96" w:rsidR="007662DD" w:rsidRPr="0076426F" w:rsidRDefault="002720BF" w:rsidP="007662DD">
            <w:pPr>
              <w:pStyle w:val="NoSpacing"/>
              <w:ind w:left="178"/>
              <w:rPr>
                <w:rFonts w:ascii="Arial" w:hAnsi="Arial" w:cs="Arial"/>
                <w:color w:val="000000" w:themeColor="text1"/>
                <w:sz w:val="28"/>
                <w:szCs w:val="28"/>
                <w:lang w:val="en-US"/>
              </w:rPr>
            </w:pPr>
            <w:r>
              <w:rPr>
                <w:rFonts w:ascii="Arial" w:hAnsi="Arial" w:cs="Arial"/>
                <w:color w:val="000000" w:themeColor="text1"/>
                <w:sz w:val="28"/>
                <w:szCs w:val="28"/>
                <w:lang w:val="en-US"/>
              </w:rPr>
              <w:t>Milkesa Haji Nebo</w:t>
            </w:r>
          </w:p>
          <w:p w14:paraId="70FD956A" w14:textId="77777777" w:rsidR="007662DD" w:rsidRDefault="007662DD" w:rsidP="007662DD">
            <w:pPr>
              <w:pStyle w:val="NoSpacing"/>
              <w:ind w:left="178"/>
              <w:rPr>
                <w:rFonts w:ascii="Arial" w:hAnsi="Arial" w:cs="Arial"/>
                <w:sz w:val="28"/>
                <w:szCs w:val="28"/>
                <w:lang w:val="en-GB"/>
              </w:rPr>
            </w:pPr>
          </w:p>
          <w:p w14:paraId="4B59F5C6" w14:textId="77777777" w:rsidR="007662DD" w:rsidRDefault="007662DD" w:rsidP="007662DD">
            <w:pPr>
              <w:pStyle w:val="NoSpacing"/>
              <w:ind w:left="178"/>
              <w:rPr>
                <w:rFonts w:ascii="Arial" w:hAnsi="Arial" w:cs="Arial"/>
                <w:sz w:val="28"/>
                <w:szCs w:val="28"/>
                <w:lang w:val="en-GB"/>
              </w:rPr>
            </w:pPr>
          </w:p>
          <w:p w14:paraId="553686EB" w14:textId="77777777" w:rsidR="007662DD" w:rsidRDefault="007662DD" w:rsidP="007662DD">
            <w:pPr>
              <w:pStyle w:val="NoSpacing"/>
              <w:ind w:left="178"/>
              <w:rPr>
                <w:rFonts w:ascii="Arial" w:hAnsi="Arial" w:cs="Arial"/>
                <w:sz w:val="28"/>
                <w:szCs w:val="28"/>
                <w:lang w:val="en-GB"/>
              </w:rPr>
            </w:pPr>
          </w:p>
          <w:p w14:paraId="27E2C4FB" w14:textId="77777777" w:rsidR="007662DD" w:rsidRDefault="007662DD" w:rsidP="007662DD">
            <w:pPr>
              <w:pStyle w:val="NoSpacing"/>
              <w:ind w:left="178"/>
              <w:rPr>
                <w:rFonts w:ascii="Arial" w:hAnsi="Arial" w:cs="Arial"/>
                <w:sz w:val="28"/>
                <w:szCs w:val="28"/>
                <w:lang w:val="en-GB"/>
              </w:rPr>
            </w:pPr>
          </w:p>
          <w:p w14:paraId="41ABA255" w14:textId="77777777" w:rsidR="007662DD" w:rsidRDefault="007662DD" w:rsidP="007662DD">
            <w:pPr>
              <w:pStyle w:val="NoSpacing"/>
              <w:ind w:left="178"/>
              <w:rPr>
                <w:rFonts w:ascii="Arial" w:hAnsi="Arial" w:cs="Arial"/>
                <w:sz w:val="28"/>
                <w:szCs w:val="28"/>
                <w:lang w:val="en-GB"/>
              </w:rPr>
            </w:pPr>
          </w:p>
          <w:p w14:paraId="707F65DA" w14:textId="77777777" w:rsidR="007662DD" w:rsidRDefault="007662DD" w:rsidP="007662DD">
            <w:pPr>
              <w:pStyle w:val="NoSpacing"/>
              <w:ind w:left="178"/>
              <w:rPr>
                <w:rFonts w:ascii="Arial" w:hAnsi="Arial" w:cs="Arial"/>
                <w:sz w:val="28"/>
                <w:szCs w:val="28"/>
                <w:lang w:val="en-GB"/>
              </w:rPr>
            </w:pPr>
          </w:p>
          <w:p w14:paraId="62734744" w14:textId="77777777" w:rsidR="007662DD" w:rsidRDefault="007662DD" w:rsidP="007662DD">
            <w:pPr>
              <w:pStyle w:val="NoSpacing"/>
              <w:ind w:left="178"/>
              <w:rPr>
                <w:rFonts w:ascii="Arial" w:hAnsi="Arial" w:cs="Arial"/>
                <w:sz w:val="28"/>
                <w:szCs w:val="28"/>
                <w:lang w:val="en-GB"/>
              </w:rPr>
            </w:pPr>
          </w:p>
          <w:p w14:paraId="7B81EB45" w14:textId="77777777" w:rsidR="007662DD" w:rsidRDefault="007662DD" w:rsidP="007662DD">
            <w:pPr>
              <w:pStyle w:val="NoSpacing"/>
              <w:ind w:left="178"/>
              <w:rPr>
                <w:rFonts w:ascii="Arial" w:hAnsi="Arial" w:cs="Arial"/>
                <w:sz w:val="28"/>
                <w:szCs w:val="28"/>
                <w:lang w:val="en-GB"/>
              </w:rPr>
            </w:pPr>
          </w:p>
          <w:p w14:paraId="422BA1AA" w14:textId="77777777" w:rsidR="007662DD" w:rsidRDefault="007662DD" w:rsidP="000D7717">
            <w:pPr>
              <w:pStyle w:val="NoSpacing"/>
              <w:rPr>
                <w:rFonts w:ascii="Arial" w:hAnsi="Arial" w:cs="Arial"/>
                <w:sz w:val="28"/>
                <w:szCs w:val="28"/>
                <w:lang w:val="en-GB"/>
              </w:rPr>
            </w:pPr>
          </w:p>
          <w:p w14:paraId="1EE5CA4E" w14:textId="77777777" w:rsidR="007662DD" w:rsidRDefault="007662DD" w:rsidP="007662DD">
            <w:pPr>
              <w:pStyle w:val="NoSpacing"/>
              <w:rPr>
                <w:rFonts w:ascii="Arial" w:hAnsi="Arial" w:cs="Arial"/>
                <w:sz w:val="28"/>
                <w:szCs w:val="28"/>
                <w:lang w:val="en-GB"/>
              </w:rPr>
            </w:pPr>
          </w:p>
          <w:p w14:paraId="708EDA1D" w14:textId="77777777" w:rsidR="00106A4D" w:rsidRDefault="00106A4D" w:rsidP="000D7717">
            <w:pPr>
              <w:pStyle w:val="NoSpacing"/>
              <w:ind w:left="162"/>
              <w:rPr>
                <w:rFonts w:ascii="Arial" w:hAnsi="Arial" w:cs="Arial"/>
                <w:sz w:val="28"/>
                <w:szCs w:val="28"/>
                <w:lang w:val="en-GB"/>
              </w:rPr>
            </w:pPr>
          </w:p>
          <w:p w14:paraId="33528B30" w14:textId="77777777" w:rsidR="00106A4D" w:rsidRDefault="00106A4D" w:rsidP="000D7717">
            <w:pPr>
              <w:pStyle w:val="NoSpacing"/>
              <w:ind w:left="162"/>
              <w:rPr>
                <w:rFonts w:ascii="Arial" w:hAnsi="Arial" w:cs="Arial"/>
                <w:sz w:val="28"/>
                <w:szCs w:val="28"/>
                <w:lang w:val="en-GB"/>
              </w:rPr>
            </w:pPr>
          </w:p>
          <w:p w14:paraId="00B285A3" w14:textId="77777777" w:rsidR="007662DD" w:rsidRPr="007662DD" w:rsidRDefault="007662DD" w:rsidP="000D7717">
            <w:pPr>
              <w:pStyle w:val="NoSpacing"/>
              <w:ind w:left="162"/>
              <w:rPr>
                <w:lang w:val="en-GB"/>
              </w:rPr>
            </w:pPr>
            <w:r w:rsidRPr="007662DD">
              <w:rPr>
                <w:rFonts w:ascii="Arial" w:hAnsi="Arial" w:cs="Arial"/>
                <w:sz w:val="28"/>
                <w:szCs w:val="28"/>
                <w:lang w:val="en-GB"/>
              </w:rPr>
              <w:lastRenderedPageBreak/>
              <w:t xml:space="preserve">Date: </w:t>
            </w:r>
            <w:r w:rsidR="000D7717" w:rsidRPr="0076426F">
              <w:rPr>
                <w:rFonts w:ascii="Arial" w:hAnsi="Arial" w:cs="Arial"/>
                <w:color w:val="000000" w:themeColor="text1"/>
                <w:sz w:val="28"/>
                <w:szCs w:val="28"/>
                <w:highlight w:val="yellow"/>
                <w:lang w:val="en-GB"/>
              </w:rPr>
              <w:t xml:space="preserve">Add </w:t>
            </w:r>
            <w:r w:rsidRPr="0076426F">
              <w:rPr>
                <w:rFonts w:ascii="Arial" w:hAnsi="Arial" w:cs="Arial"/>
                <w:color w:val="000000" w:themeColor="text1"/>
                <w:sz w:val="28"/>
                <w:szCs w:val="28"/>
                <w:highlight w:val="yellow"/>
                <w:lang w:val="en-GB"/>
              </w:rPr>
              <w:t>submission date</w:t>
            </w:r>
          </w:p>
        </w:tc>
      </w:tr>
      <w:tr w:rsidR="00106A4D" w14:paraId="3BFBB3CB" w14:textId="77777777" w:rsidTr="00A62342">
        <w:trPr>
          <w:trHeight w:val="3814"/>
        </w:trPr>
        <w:tc>
          <w:tcPr>
            <w:tcW w:w="4962" w:type="dxa"/>
            <w:tcBorders>
              <w:top w:val="nil"/>
              <w:left w:val="nil"/>
              <w:bottom w:val="nil"/>
              <w:right w:val="single" w:sz="24" w:space="0" w:color="000000" w:themeColor="text1"/>
            </w:tcBorders>
          </w:tcPr>
          <w:p w14:paraId="0B04E467" w14:textId="77777777" w:rsidR="00AD3CBD" w:rsidRDefault="00AD3CBD" w:rsidP="007662DD">
            <w:pPr>
              <w:pStyle w:val="NoSpacing"/>
              <w:rPr>
                <w:rFonts w:ascii="Arial" w:hAnsi="Arial" w:cs="Arial"/>
                <w:sz w:val="30"/>
                <w:szCs w:val="30"/>
                <w:lang w:val="en-GB"/>
              </w:rPr>
            </w:pPr>
          </w:p>
          <w:p w14:paraId="55BB05E1" w14:textId="77777777" w:rsidR="00AD3CBD" w:rsidRDefault="00AD3CBD" w:rsidP="007662DD">
            <w:pPr>
              <w:pStyle w:val="NoSpacing"/>
              <w:rPr>
                <w:rFonts w:ascii="Arial" w:hAnsi="Arial" w:cs="Arial"/>
                <w:sz w:val="30"/>
                <w:szCs w:val="30"/>
                <w:lang w:val="en-GB"/>
              </w:rPr>
            </w:pPr>
          </w:p>
          <w:p w14:paraId="02DD6701" w14:textId="77777777" w:rsidR="00AD3CBD" w:rsidRDefault="00AD3CBD" w:rsidP="007662DD">
            <w:pPr>
              <w:pStyle w:val="NoSpacing"/>
              <w:rPr>
                <w:rFonts w:ascii="Arial" w:hAnsi="Arial" w:cs="Arial"/>
                <w:sz w:val="30"/>
                <w:szCs w:val="30"/>
                <w:lang w:val="en-GB"/>
              </w:rPr>
            </w:pPr>
          </w:p>
          <w:p w14:paraId="02C531D0" w14:textId="77777777" w:rsidR="00AD3CBD" w:rsidRDefault="00AD3CBD" w:rsidP="007662DD">
            <w:pPr>
              <w:pStyle w:val="NoSpacing"/>
              <w:rPr>
                <w:rFonts w:ascii="Arial" w:hAnsi="Arial" w:cs="Arial"/>
                <w:sz w:val="30"/>
                <w:szCs w:val="30"/>
                <w:lang w:val="en-GB"/>
              </w:rPr>
            </w:pPr>
          </w:p>
          <w:p w14:paraId="62149EA0" w14:textId="77777777" w:rsidR="00AD3CBD" w:rsidRDefault="00AD3CBD" w:rsidP="007662DD">
            <w:pPr>
              <w:pStyle w:val="NoSpacing"/>
              <w:rPr>
                <w:rFonts w:ascii="Arial" w:hAnsi="Arial" w:cs="Arial"/>
                <w:sz w:val="30"/>
                <w:szCs w:val="30"/>
                <w:lang w:val="en-GB"/>
              </w:rPr>
            </w:pPr>
          </w:p>
          <w:p w14:paraId="4C165B74" w14:textId="77777777" w:rsidR="00AD3CBD" w:rsidRDefault="00AD3CBD" w:rsidP="007662DD">
            <w:pPr>
              <w:pStyle w:val="NoSpacing"/>
              <w:rPr>
                <w:rFonts w:ascii="Arial" w:hAnsi="Arial" w:cs="Arial"/>
                <w:sz w:val="30"/>
                <w:szCs w:val="30"/>
                <w:lang w:val="en-GB"/>
              </w:rPr>
            </w:pPr>
          </w:p>
          <w:p w14:paraId="10BF4297" w14:textId="77777777" w:rsidR="007662DD" w:rsidRPr="007662DD" w:rsidRDefault="007662DD" w:rsidP="007662DD">
            <w:pPr>
              <w:pStyle w:val="NoSpacing"/>
              <w:rPr>
                <w:rFonts w:ascii="Arial" w:hAnsi="Arial" w:cs="Arial"/>
                <w:sz w:val="30"/>
                <w:szCs w:val="30"/>
                <w:lang w:val="en-GB"/>
              </w:rPr>
            </w:pPr>
            <w:r w:rsidRPr="007662DD">
              <w:rPr>
                <w:rFonts w:ascii="Arial" w:hAnsi="Arial" w:cs="Arial"/>
                <w:sz w:val="30"/>
                <w:szCs w:val="30"/>
                <w:lang w:val="en-GB"/>
              </w:rPr>
              <w:t xml:space="preserve">Final Year </w:t>
            </w:r>
          </w:p>
          <w:p w14:paraId="146A5F58" w14:textId="306915AE" w:rsidR="007662DD" w:rsidRPr="00AD3CBD" w:rsidRDefault="007662DD" w:rsidP="00AD3CBD">
            <w:pPr>
              <w:pStyle w:val="NoSpacing"/>
              <w:rPr>
                <w:rFonts w:ascii="Arial" w:hAnsi="Arial" w:cs="Arial"/>
                <w:sz w:val="30"/>
                <w:szCs w:val="30"/>
                <w:lang w:val="en-GB"/>
              </w:rPr>
            </w:pPr>
            <w:r w:rsidRPr="007662DD">
              <w:rPr>
                <w:rFonts w:ascii="Arial" w:hAnsi="Arial" w:cs="Arial"/>
                <w:sz w:val="30"/>
                <w:szCs w:val="30"/>
                <w:lang w:val="en-GB"/>
              </w:rPr>
              <w:t xml:space="preserve">Undergraduate Project </w:t>
            </w:r>
            <w:r w:rsidR="004821BF">
              <w:rPr>
                <w:rFonts w:ascii="Arial" w:hAnsi="Arial" w:cs="Arial"/>
                <w:sz w:val="30"/>
                <w:szCs w:val="30"/>
                <w:lang w:val="en-GB"/>
              </w:rPr>
              <w:t>202</w:t>
            </w:r>
            <w:r w:rsidR="00232A0E">
              <w:rPr>
                <w:rFonts w:ascii="Arial" w:hAnsi="Arial" w:cs="Arial"/>
                <w:sz w:val="30"/>
                <w:szCs w:val="30"/>
                <w:lang w:val="en-GB"/>
              </w:rPr>
              <w:t>4</w:t>
            </w:r>
            <w:r w:rsidR="004821BF">
              <w:rPr>
                <w:rFonts w:ascii="Arial" w:hAnsi="Arial" w:cs="Arial"/>
                <w:sz w:val="30"/>
                <w:szCs w:val="30"/>
                <w:lang w:val="en-GB"/>
              </w:rPr>
              <w:t>/2</w:t>
            </w:r>
            <w:r w:rsidR="00232A0E">
              <w:rPr>
                <w:rFonts w:ascii="Arial" w:hAnsi="Arial" w:cs="Arial"/>
                <w:sz w:val="30"/>
                <w:szCs w:val="30"/>
                <w:lang w:val="en-GB"/>
              </w:rPr>
              <w:t>5</w:t>
            </w:r>
          </w:p>
        </w:tc>
        <w:tc>
          <w:tcPr>
            <w:tcW w:w="4931" w:type="dxa"/>
            <w:vMerge/>
            <w:tcBorders>
              <w:left w:val="single" w:sz="24" w:space="0" w:color="000000" w:themeColor="text1"/>
              <w:right w:val="nil"/>
            </w:tcBorders>
          </w:tcPr>
          <w:p w14:paraId="4FD86731" w14:textId="77777777" w:rsidR="007662DD" w:rsidRDefault="007662DD" w:rsidP="008F58FC">
            <w:pPr>
              <w:jc w:val="center"/>
            </w:pPr>
          </w:p>
        </w:tc>
      </w:tr>
      <w:tr w:rsidR="00106A4D" w14:paraId="5AC03975" w14:textId="77777777" w:rsidTr="00A62342">
        <w:trPr>
          <w:trHeight w:val="606"/>
        </w:trPr>
        <w:tc>
          <w:tcPr>
            <w:tcW w:w="4962" w:type="dxa"/>
            <w:tcBorders>
              <w:top w:val="nil"/>
              <w:left w:val="nil"/>
              <w:bottom w:val="nil"/>
              <w:right w:val="single" w:sz="24" w:space="0" w:color="000000" w:themeColor="text1"/>
            </w:tcBorders>
          </w:tcPr>
          <w:p w14:paraId="422D494A" w14:textId="77777777" w:rsidR="007662DD" w:rsidRDefault="007662DD" w:rsidP="007662DD">
            <w:pPr>
              <w:pStyle w:val="NoSpacing"/>
              <w:jc w:val="left"/>
            </w:pPr>
            <w:r>
              <w:rPr>
                <w:noProof/>
                <w:lang w:val="en-US"/>
              </w:rPr>
              <w:drawing>
                <wp:inline distT="0" distB="0" distL="0" distR="0" wp14:anchorId="79BCA185" wp14:editId="548D54AA">
                  <wp:extent cx="2670048" cy="704784"/>
                  <wp:effectExtent l="0" t="0" r="0" b="0"/>
                  <wp:docPr id="2" name="Picture 1" descr="QM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QM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0048" cy="704784"/>
                          </a:xfrm>
                          <a:prstGeom prst="rect">
                            <a:avLst/>
                          </a:prstGeom>
                          <a:noFill/>
                          <a:ln>
                            <a:noFill/>
                          </a:ln>
                        </pic:spPr>
                      </pic:pic>
                    </a:graphicData>
                  </a:graphic>
                </wp:inline>
              </w:drawing>
            </w:r>
          </w:p>
        </w:tc>
        <w:tc>
          <w:tcPr>
            <w:tcW w:w="4931" w:type="dxa"/>
            <w:vMerge/>
            <w:tcBorders>
              <w:left w:val="single" w:sz="24" w:space="0" w:color="000000" w:themeColor="text1"/>
              <w:bottom w:val="nil"/>
              <w:right w:val="nil"/>
            </w:tcBorders>
          </w:tcPr>
          <w:p w14:paraId="5E616DDA" w14:textId="77777777" w:rsidR="007662DD" w:rsidRDefault="007662DD" w:rsidP="008F58FC">
            <w:pPr>
              <w:jc w:val="center"/>
            </w:pPr>
          </w:p>
        </w:tc>
      </w:tr>
    </w:tbl>
    <w:p w14:paraId="1B69219C" w14:textId="77777777" w:rsidR="008F58FC" w:rsidRDefault="008F58FC" w:rsidP="007662DD"/>
    <w:p w14:paraId="2B3B2AED" w14:textId="77777777" w:rsidR="0076426F" w:rsidRDefault="0076426F" w:rsidP="0076426F">
      <w:pPr>
        <w:rPr>
          <w:lang w:val="en-GB"/>
        </w:rPr>
        <w:sectPr w:rsidR="0076426F" w:rsidSect="00122330">
          <w:headerReference w:type="default" r:id="rId9"/>
          <w:footerReference w:type="default" r:id="rId10"/>
          <w:pgSz w:w="11907" w:h="16839" w:code="9"/>
          <w:pgMar w:top="1418" w:right="1418" w:bottom="1134" w:left="1701" w:header="567" w:footer="720" w:gutter="0"/>
          <w:cols w:space="720"/>
          <w:docGrid w:linePitch="360"/>
        </w:sectPr>
      </w:pPr>
    </w:p>
    <w:p w14:paraId="17EA83FE" w14:textId="77777777" w:rsidR="0076426F" w:rsidRPr="00A62342" w:rsidRDefault="0076426F" w:rsidP="0076426F">
      <w:pPr>
        <w:rPr>
          <w:rStyle w:val="Heading1Char"/>
          <w:rFonts w:cs="Arial"/>
          <w:b w:val="0"/>
          <w:kern w:val="0"/>
          <w:sz w:val="44"/>
          <w:szCs w:val="24"/>
          <w:lang w:val="en-IE"/>
        </w:rPr>
      </w:pPr>
      <w:r w:rsidRPr="00A62342">
        <w:rPr>
          <w:rStyle w:val="Heading1Char"/>
          <w:rFonts w:cs="Arial"/>
          <w:kern w:val="0"/>
          <w:sz w:val="44"/>
          <w:szCs w:val="24"/>
          <w:lang w:val="en-IE"/>
        </w:rPr>
        <w:lastRenderedPageBreak/>
        <w:t>Abstract</w:t>
      </w:r>
    </w:p>
    <w:p w14:paraId="1AD65C1A" w14:textId="77777777" w:rsidR="0076426F" w:rsidRDefault="0076426F" w:rsidP="0076426F">
      <w:pPr>
        <w:rPr>
          <w:lang w:val="en-GB"/>
        </w:rPr>
      </w:pPr>
      <w:r>
        <w:rPr>
          <w:lang w:val="en-GB"/>
        </w:rPr>
        <w:t>Write your abstract here.</w:t>
      </w:r>
    </w:p>
    <w:p w14:paraId="2C980718" w14:textId="77777777" w:rsidR="0076426F" w:rsidRDefault="0076426F" w:rsidP="0076426F">
      <w:pPr>
        <w:rPr>
          <w:lang w:val="en-GB"/>
        </w:rPr>
      </w:pPr>
    </w:p>
    <w:p w14:paraId="5F54FFA7" w14:textId="77777777" w:rsidR="0076426F" w:rsidRDefault="0076426F" w:rsidP="0076426F">
      <w:pPr>
        <w:rPr>
          <w:lang w:val="en-GB"/>
        </w:rPr>
      </w:pPr>
    </w:p>
    <w:p w14:paraId="5AE0A500" w14:textId="77777777" w:rsidR="0076426F" w:rsidRPr="0076426F" w:rsidRDefault="0076426F" w:rsidP="0076426F">
      <w:pPr>
        <w:rPr>
          <w:lang w:val="en-GB"/>
        </w:rPr>
        <w:sectPr w:rsidR="0076426F" w:rsidRPr="0076426F" w:rsidSect="00122330">
          <w:footerReference w:type="default" r:id="rId11"/>
          <w:pgSz w:w="11907" w:h="16839" w:code="9"/>
          <w:pgMar w:top="1418" w:right="1418" w:bottom="1134" w:left="1701" w:header="567" w:footer="720" w:gutter="0"/>
          <w:cols w:space="720"/>
          <w:docGrid w:linePitch="360"/>
        </w:sectPr>
      </w:pPr>
    </w:p>
    <w:p w14:paraId="7726CA16" w14:textId="77777777" w:rsidR="008F58FC" w:rsidRPr="0076426F" w:rsidRDefault="008F58FC" w:rsidP="66812765">
      <w:pPr>
        <w:keepNext/>
        <w:pageBreakBefore/>
        <w:framePr w:dropCap="drop" w:lines="2" w:w="1369" w:h="1825" w:hRule="exact" w:wrap="around" w:vAnchor="text" w:hAnchor="page" w:x="1628" w:y="-1"/>
        <w:spacing w:before="0" w:after="0" w:line="1801" w:lineRule="exact"/>
        <w:jc w:val="left"/>
        <w:rPr>
          <w:rFonts w:cs="Arial"/>
          <w:b/>
          <w:bCs/>
          <w:position w:val="5"/>
          <w:sz w:val="176"/>
          <w:szCs w:val="176"/>
        </w:rPr>
      </w:pPr>
      <w:bookmarkStart w:id="0" w:name="_Toc22034052"/>
    </w:p>
    <w:p w14:paraId="2623AD13" w14:textId="60ADF168" w:rsidR="00A1265C" w:rsidRPr="0076426F" w:rsidRDefault="62008061" w:rsidP="66812765">
      <w:pPr>
        <w:pBdr>
          <w:bottom w:val="single" w:sz="4" w:space="1" w:color="auto"/>
        </w:pBdr>
        <w:jc w:val="left"/>
        <w:rPr>
          <w:rFonts w:cs="Arial"/>
          <w:b/>
          <w:bCs/>
          <w:sz w:val="72"/>
          <w:szCs w:val="72"/>
        </w:rPr>
      </w:pPr>
      <w:r w:rsidRPr="66812765">
        <w:rPr>
          <w:rFonts w:cs="Arial"/>
          <w:b/>
          <w:bCs/>
          <w:sz w:val="72"/>
          <w:szCs w:val="72"/>
        </w:rPr>
        <w:t>C</w:t>
      </w:r>
      <w:r w:rsidR="5FBE6D6D" w:rsidRPr="66812765">
        <w:rPr>
          <w:rFonts w:cs="Arial"/>
          <w:b/>
          <w:bCs/>
          <w:sz w:val="72"/>
          <w:szCs w:val="72"/>
        </w:rPr>
        <w:t>ontents</w:t>
      </w:r>
    </w:p>
    <w:p w14:paraId="41B367C7" w14:textId="77777777" w:rsidR="008F58FC" w:rsidRPr="008F58FC" w:rsidRDefault="008F58FC" w:rsidP="008F58FC">
      <w:pPr>
        <w:jc w:val="left"/>
        <w:rPr>
          <w:rFonts w:ascii="Garamond" w:hAnsi="Garamond"/>
          <w:sz w:val="20"/>
        </w:rPr>
      </w:pPr>
    </w:p>
    <w:p w14:paraId="1AA107C6" w14:textId="77777777" w:rsidR="008F58FC" w:rsidRPr="008F58FC" w:rsidRDefault="008F58FC" w:rsidP="008F58FC">
      <w:pPr>
        <w:jc w:val="left"/>
        <w:rPr>
          <w:sz w:val="2"/>
        </w:rPr>
      </w:pPr>
    </w:p>
    <w:p w14:paraId="2EB3FF89" w14:textId="77777777" w:rsidR="00681A51" w:rsidRDefault="00E373AC">
      <w:pPr>
        <w:pStyle w:val="TOC1"/>
        <w:tabs>
          <w:tab w:val="left" w:pos="1320"/>
        </w:tabs>
        <w:rPr>
          <w:rFonts w:asciiTheme="minorHAnsi" w:eastAsiaTheme="minorEastAsia" w:hAnsiTheme="minorHAnsi" w:cstheme="minorBidi"/>
          <w:bCs w:val="0"/>
          <w:noProof/>
          <w:sz w:val="24"/>
          <w:lang w:eastAsia="en-GB"/>
        </w:rPr>
      </w:pPr>
      <w:r>
        <w:fldChar w:fldCharType="begin"/>
      </w:r>
      <w:r>
        <w:instrText xml:space="preserve"> TOC \h \z \t "Heading 1,1,Heading 2,2,Unnumbered Heading 1,1" </w:instrText>
      </w:r>
      <w:r>
        <w:fldChar w:fldCharType="separate"/>
      </w:r>
      <w:hyperlink w:anchor="_Toc22912174" w:history="1">
        <w:r w:rsidR="00681A51" w:rsidRPr="00003504">
          <w:rPr>
            <w:rStyle w:val="Hyperlink"/>
            <w:rFonts w:cs="Arial"/>
            <w:noProof/>
          </w:rPr>
          <w:t>Chapter 1:</w:t>
        </w:r>
        <w:r w:rsidR="00681A51">
          <w:rPr>
            <w:rFonts w:asciiTheme="minorHAnsi" w:eastAsiaTheme="minorEastAsia" w:hAnsiTheme="minorHAnsi" w:cstheme="minorBidi"/>
            <w:bCs w:val="0"/>
            <w:noProof/>
            <w:sz w:val="24"/>
            <w:lang w:eastAsia="en-GB"/>
          </w:rPr>
          <w:tab/>
        </w:r>
        <w:r w:rsidR="00681A51" w:rsidRPr="00003504">
          <w:rPr>
            <w:rStyle w:val="Hyperlink"/>
            <w:noProof/>
          </w:rPr>
          <w:t>Introduction</w:t>
        </w:r>
        <w:r w:rsidR="00681A51">
          <w:rPr>
            <w:noProof/>
            <w:webHidden/>
          </w:rPr>
          <w:tab/>
        </w:r>
        <w:r w:rsidR="00681A51">
          <w:rPr>
            <w:noProof/>
            <w:webHidden/>
          </w:rPr>
          <w:fldChar w:fldCharType="begin"/>
        </w:r>
        <w:r w:rsidR="00681A51">
          <w:rPr>
            <w:noProof/>
            <w:webHidden/>
          </w:rPr>
          <w:instrText xml:space="preserve"> PAGEREF _Toc22912174 \h </w:instrText>
        </w:r>
        <w:r w:rsidR="00681A51">
          <w:rPr>
            <w:noProof/>
            <w:webHidden/>
          </w:rPr>
        </w:r>
        <w:r w:rsidR="00681A51">
          <w:rPr>
            <w:noProof/>
            <w:webHidden/>
          </w:rPr>
          <w:fldChar w:fldCharType="separate"/>
        </w:r>
        <w:r w:rsidR="007B244E">
          <w:rPr>
            <w:noProof/>
            <w:webHidden/>
          </w:rPr>
          <w:t>3</w:t>
        </w:r>
        <w:r w:rsidR="00681A51">
          <w:rPr>
            <w:noProof/>
            <w:webHidden/>
          </w:rPr>
          <w:fldChar w:fldCharType="end"/>
        </w:r>
      </w:hyperlink>
    </w:p>
    <w:p w14:paraId="4A5F04FC" w14:textId="77777777" w:rsidR="00681A51" w:rsidRDefault="00681A51">
      <w:pPr>
        <w:pStyle w:val="TOC2"/>
        <w:rPr>
          <w:rFonts w:asciiTheme="minorHAnsi" w:eastAsiaTheme="minorEastAsia" w:hAnsiTheme="minorHAnsi" w:cstheme="minorBidi"/>
          <w:noProof/>
          <w:sz w:val="24"/>
          <w:lang w:val="en-GB" w:eastAsia="en-GB"/>
        </w:rPr>
      </w:pPr>
      <w:hyperlink w:anchor="_Toc22912175" w:history="1">
        <w:r w:rsidRPr="00003504">
          <w:rPr>
            <w:rStyle w:val="Hyperlink"/>
            <w:noProof/>
          </w:rPr>
          <w:t>1.1</w:t>
        </w:r>
        <w:r>
          <w:rPr>
            <w:rFonts w:asciiTheme="minorHAnsi" w:eastAsiaTheme="minorEastAsia" w:hAnsiTheme="minorHAnsi" w:cstheme="minorBidi"/>
            <w:noProof/>
            <w:sz w:val="24"/>
            <w:lang w:val="en-GB" w:eastAsia="en-GB"/>
          </w:rPr>
          <w:tab/>
        </w:r>
        <w:r w:rsidRPr="00003504">
          <w:rPr>
            <w:rStyle w:val="Hyperlink"/>
            <w:noProof/>
          </w:rPr>
          <w:t>Background</w:t>
        </w:r>
        <w:r>
          <w:rPr>
            <w:noProof/>
            <w:webHidden/>
          </w:rPr>
          <w:tab/>
        </w:r>
        <w:r>
          <w:rPr>
            <w:noProof/>
            <w:webHidden/>
          </w:rPr>
          <w:fldChar w:fldCharType="begin"/>
        </w:r>
        <w:r>
          <w:rPr>
            <w:noProof/>
            <w:webHidden/>
          </w:rPr>
          <w:instrText xml:space="preserve"> PAGEREF _Toc22912175 \h </w:instrText>
        </w:r>
        <w:r>
          <w:rPr>
            <w:noProof/>
            <w:webHidden/>
          </w:rPr>
        </w:r>
        <w:r>
          <w:rPr>
            <w:noProof/>
            <w:webHidden/>
          </w:rPr>
          <w:fldChar w:fldCharType="separate"/>
        </w:r>
        <w:r w:rsidR="007B244E">
          <w:rPr>
            <w:noProof/>
            <w:webHidden/>
          </w:rPr>
          <w:t>3</w:t>
        </w:r>
        <w:r>
          <w:rPr>
            <w:noProof/>
            <w:webHidden/>
          </w:rPr>
          <w:fldChar w:fldCharType="end"/>
        </w:r>
      </w:hyperlink>
    </w:p>
    <w:p w14:paraId="3A4F05B3" w14:textId="77777777" w:rsidR="00681A51" w:rsidRDefault="00681A51">
      <w:pPr>
        <w:pStyle w:val="TOC2"/>
        <w:rPr>
          <w:rFonts w:asciiTheme="minorHAnsi" w:eastAsiaTheme="minorEastAsia" w:hAnsiTheme="minorHAnsi" w:cstheme="minorBidi"/>
          <w:noProof/>
          <w:sz w:val="24"/>
          <w:lang w:val="en-GB" w:eastAsia="en-GB"/>
        </w:rPr>
      </w:pPr>
      <w:hyperlink w:anchor="_Toc22912176" w:history="1">
        <w:r w:rsidRPr="00003504">
          <w:rPr>
            <w:rStyle w:val="Hyperlink"/>
            <w:noProof/>
          </w:rPr>
          <w:t>1.2</w:t>
        </w:r>
        <w:r>
          <w:rPr>
            <w:rFonts w:asciiTheme="minorHAnsi" w:eastAsiaTheme="minorEastAsia" w:hAnsiTheme="minorHAnsi" w:cstheme="minorBidi"/>
            <w:noProof/>
            <w:sz w:val="24"/>
            <w:lang w:val="en-GB" w:eastAsia="en-GB"/>
          </w:rPr>
          <w:tab/>
        </w:r>
        <w:r w:rsidRPr="00003504">
          <w:rPr>
            <w:rStyle w:val="Hyperlink"/>
            <w:noProof/>
          </w:rPr>
          <w:t>Problem Statement</w:t>
        </w:r>
        <w:r>
          <w:rPr>
            <w:noProof/>
            <w:webHidden/>
          </w:rPr>
          <w:tab/>
        </w:r>
        <w:r>
          <w:rPr>
            <w:noProof/>
            <w:webHidden/>
          </w:rPr>
          <w:fldChar w:fldCharType="begin"/>
        </w:r>
        <w:r>
          <w:rPr>
            <w:noProof/>
            <w:webHidden/>
          </w:rPr>
          <w:instrText xml:space="preserve"> PAGEREF _Toc22912176 \h </w:instrText>
        </w:r>
        <w:r>
          <w:rPr>
            <w:noProof/>
            <w:webHidden/>
          </w:rPr>
        </w:r>
        <w:r>
          <w:rPr>
            <w:noProof/>
            <w:webHidden/>
          </w:rPr>
          <w:fldChar w:fldCharType="separate"/>
        </w:r>
        <w:r w:rsidR="007B244E">
          <w:rPr>
            <w:noProof/>
            <w:webHidden/>
          </w:rPr>
          <w:t>3</w:t>
        </w:r>
        <w:r>
          <w:rPr>
            <w:noProof/>
            <w:webHidden/>
          </w:rPr>
          <w:fldChar w:fldCharType="end"/>
        </w:r>
      </w:hyperlink>
    </w:p>
    <w:p w14:paraId="049A68D1" w14:textId="77777777" w:rsidR="00681A51" w:rsidRDefault="00681A51">
      <w:pPr>
        <w:pStyle w:val="TOC2"/>
        <w:rPr>
          <w:rFonts w:asciiTheme="minorHAnsi" w:eastAsiaTheme="minorEastAsia" w:hAnsiTheme="minorHAnsi" w:cstheme="minorBidi"/>
          <w:noProof/>
          <w:sz w:val="24"/>
          <w:lang w:val="en-GB" w:eastAsia="en-GB"/>
        </w:rPr>
      </w:pPr>
      <w:hyperlink w:anchor="_Toc22912177" w:history="1">
        <w:r w:rsidRPr="00003504">
          <w:rPr>
            <w:rStyle w:val="Hyperlink"/>
            <w:noProof/>
          </w:rPr>
          <w:t>1.3</w:t>
        </w:r>
        <w:r>
          <w:rPr>
            <w:rFonts w:asciiTheme="minorHAnsi" w:eastAsiaTheme="minorEastAsia" w:hAnsiTheme="minorHAnsi" w:cstheme="minorBidi"/>
            <w:noProof/>
            <w:sz w:val="24"/>
            <w:lang w:val="en-GB" w:eastAsia="en-GB"/>
          </w:rPr>
          <w:tab/>
        </w:r>
        <w:r w:rsidRPr="00003504">
          <w:rPr>
            <w:rStyle w:val="Hyperlink"/>
            <w:noProof/>
          </w:rPr>
          <w:t>Aim</w:t>
        </w:r>
        <w:r>
          <w:rPr>
            <w:noProof/>
            <w:webHidden/>
          </w:rPr>
          <w:tab/>
        </w:r>
        <w:r>
          <w:rPr>
            <w:noProof/>
            <w:webHidden/>
          </w:rPr>
          <w:fldChar w:fldCharType="begin"/>
        </w:r>
        <w:r>
          <w:rPr>
            <w:noProof/>
            <w:webHidden/>
          </w:rPr>
          <w:instrText xml:space="preserve"> PAGEREF _Toc22912177 \h </w:instrText>
        </w:r>
        <w:r>
          <w:rPr>
            <w:noProof/>
            <w:webHidden/>
          </w:rPr>
        </w:r>
        <w:r>
          <w:rPr>
            <w:noProof/>
            <w:webHidden/>
          </w:rPr>
          <w:fldChar w:fldCharType="separate"/>
        </w:r>
        <w:r w:rsidR="007B244E">
          <w:rPr>
            <w:noProof/>
            <w:webHidden/>
          </w:rPr>
          <w:t>3</w:t>
        </w:r>
        <w:r>
          <w:rPr>
            <w:noProof/>
            <w:webHidden/>
          </w:rPr>
          <w:fldChar w:fldCharType="end"/>
        </w:r>
      </w:hyperlink>
    </w:p>
    <w:p w14:paraId="32B3C3A9" w14:textId="77777777" w:rsidR="00681A51" w:rsidRDefault="00681A51">
      <w:pPr>
        <w:pStyle w:val="TOC2"/>
        <w:rPr>
          <w:rFonts w:asciiTheme="minorHAnsi" w:eastAsiaTheme="minorEastAsia" w:hAnsiTheme="minorHAnsi" w:cstheme="minorBidi"/>
          <w:noProof/>
          <w:sz w:val="24"/>
          <w:lang w:val="en-GB" w:eastAsia="en-GB"/>
        </w:rPr>
      </w:pPr>
      <w:hyperlink w:anchor="_Toc22912178" w:history="1">
        <w:r w:rsidRPr="00003504">
          <w:rPr>
            <w:rStyle w:val="Hyperlink"/>
            <w:noProof/>
          </w:rPr>
          <w:t>1.4</w:t>
        </w:r>
        <w:r>
          <w:rPr>
            <w:rFonts w:asciiTheme="minorHAnsi" w:eastAsiaTheme="minorEastAsia" w:hAnsiTheme="minorHAnsi" w:cstheme="minorBidi"/>
            <w:noProof/>
            <w:sz w:val="24"/>
            <w:lang w:val="en-GB" w:eastAsia="en-GB"/>
          </w:rPr>
          <w:tab/>
        </w:r>
        <w:r w:rsidRPr="00003504">
          <w:rPr>
            <w:rStyle w:val="Hyperlink"/>
            <w:noProof/>
          </w:rPr>
          <w:t>Objectives</w:t>
        </w:r>
        <w:r>
          <w:rPr>
            <w:noProof/>
            <w:webHidden/>
          </w:rPr>
          <w:tab/>
        </w:r>
        <w:r>
          <w:rPr>
            <w:noProof/>
            <w:webHidden/>
          </w:rPr>
          <w:fldChar w:fldCharType="begin"/>
        </w:r>
        <w:r>
          <w:rPr>
            <w:noProof/>
            <w:webHidden/>
          </w:rPr>
          <w:instrText xml:space="preserve"> PAGEREF _Toc22912178 \h </w:instrText>
        </w:r>
        <w:r>
          <w:rPr>
            <w:noProof/>
            <w:webHidden/>
          </w:rPr>
        </w:r>
        <w:r>
          <w:rPr>
            <w:noProof/>
            <w:webHidden/>
          </w:rPr>
          <w:fldChar w:fldCharType="separate"/>
        </w:r>
        <w:r w:rsidR="007B244E">
          <w:rPr>
            <w:noProof/>
            <w:webHidden/>
          </w:rPr>
          <w:t>3</w:t>
        </w:r>
        <w:r>
          <w:rPr>
            <w:noProof/>
            <w:webHidden/>
          </w:rPr>
          <w:fldChar w:fldCharType="end"/>
        </w:r>
      </w:hyperlink>
    </w:p>
    <w:p w14:paraId="35660AE7" w14:textId="77777777" w:rsidR="00681A51" w:rsidRDefault="00681A51">
      <w:pPr>
        <w:pStyle w:val="TOC2"/>
        <w:rPr>
          <w:rFonts w:asciiTheme="minorHAnsi" w:eastAsiaTheme="minorEastAsia" w:hAnsiTheme="minorHAnsi" w:cstheme="minorBidi"/>
          <w:noProof/>
          <w:sz w:val="24"/>
          <w:lang w:val="en-GB" w:eastAsia="en-GB"/>
        </w:rPr>
      </w:pPr>
      <w:hyperlink w:anchor="_Toc22912179" w:history="1">
        <w:r w:rsidRPr="00003504">
          <w:rPr>
            <w:rStyle w:val="Hyperlink"/>
            <w:noProof/>
          </w:rPr>
          <w:t>1.5</w:t>
        </w:r>
        <w:r>
          <w:rPr>
            <w:rFonts w:asciiTheme="minorHAnsi" w:eastAsiaTheme="minorEastAsia" w:hAnsiTheme="minorHAnsi" w:cstheme="minorBidi"/>
            <w:noProof/>
            <w:sz w:val="24"/>
            <w:lang w:val="en-GB" w:eastAsia="en-GB"/>
          </w:rPr>
          <w:tab/>
        </w:r>
        <w:r w:rsidRPr="00003504">
          <w:rPr>
            <w:rStyle w:val="Hyperlink"/>
            <w:noProof/>
          </w:rPr>
          <w:t>Research Questions</w:t>
        </w:r>
        <w:r>
          <w:rPr>
            <w:noProof/>
            <w:webHidden/>
          </w:rPr>
          <w:tab/>
        </w:r>
        <w:r>
          <w:rPr>
            <w:noProof/>
            <w:webHidden/>
          </w:rPr>
          <w:fldChar w:fldCharType="begin"/>
        </w:r>
        <w:r>
          <w:rPr>
            <w:noProof/>
            <w:webHidden/>
          </w:rPr>
          <w:instrText xml:space="preserve"> PAGEREF _Toc22912179 \h </w:instrText>
        </w:r>
        <w:r>
          <w:rPr>
            <w:noProof/>
            <w:webHidden/>
          </w:rPr>
        </w:r>
        <w:r>
          <w:rPr>
            <w:noProof/>
            <w:webHidden/>
          </w:rPr>
          <w:fldChar w:fldCharType="separate"/>
        </w:r>
        <w:r w:rsidR="007B244E">
          <w:rPr>
            <w:noProof/>
            <w:webHidden/>
          </w:rPr>
          <w:t>3</w:t>
        </w:r>
        <w:r>
          <w:rPr>
            <w:noProof/>
            <w:webHidden/>
          </w:rPr>
          <w:fldChar w:fldCharType="end"/>
        </w:r>
      </w:hyperlink>
    </w:p>
    <w:p w14:paraId="26BD17F6" w14:textId="77777777" w:rsidR="00681A51" w:rsidRDefault="00681A51">
      <w:pPr>
        <w:pStyle w:val="TOC2"/>
        <w:rPr>
          <w:rFonts w:asciiTheme="minorHAnsi" w:eastAsiaTheme="minorEastAsia" w:hAnsiTheme="minorHAnsi" w:cstheme="minorBidi"/>
          <w:noProof/>
          <w:sz w:val="24"/>
          <w:lang w:val="en-GB" w:eastAsia="en-GB"/>
        </w:rPr>
      </w:pPr>
      <w:hyperlink w:anchor="_Toc22912180" w:history="1">
        <w:r w:rsidRPr="00003504">
          <w:rPr>
            <w:rStyle w:val="Hyperlink"/>
            <w:noProof/>
          </w:rPr>
          <w:t>1.6</w:t>
        </w:r>
        <w:r>
          <w:rPr>
            <w:rFonts w:asciiTheme="minorHAnsi" w:eastAsiaTheme="minorEastAsia" w:hAnsiTheme="minorHAnsi" w:cstheme="minorBidi"/>
            <w:noProof/>
            <w:sz w:val="24"/>
            <w:lang w:val="en-GB" w:eastAsia="en-GB"/>
          </w:rPr>
          <w:tab/>
        </w:r>
        <w:r w:rsidRPr="00003504">
          <w:rPr>
            <w:rStyle w:val="Hyperlink"/>
            <w:noProof/>
          </w:rPr>
          <w:t>Report Structure</w:t>
        </w:r>
        <w:r>
          <w:rPr>
            <w:noProof/>
            <w:webHidden/>
          </w:rPr>
          <w:tab/>
        </w:r>
        <w:r>
          <w:rPr>
            <w:noProof/>
            <w:webHidden/>
          </w:rPr>
          <w:fldChar w:fldCharType="begin"/>
        </w:r>
        <w:r>
          <w:rPr>
            <w:noProof/>
            <w:webHidden/>
          </w:rPr>
          <w:instrText xml:space="preserve"> PAGEREF _Toc22912180 \h </w:instrText>
        </w:r>
        <w:r>
          <w:rPr>
            <w:noProof/>
            <w:webHidden/>
          </w:rPr>
        </w:r>
        <w:r>
          <w:rPr>
            <w:noProof/>
            <w:webHidden/>
          </w:rPr>
          <w:fldChar w:fldCharType="separate"/>
        </w:r>
        <w:r w:rsidR="007B244E">
          <w:rPr>
            <w:noProof/>
            <w:webHidden/>
          </w:rPr>
          <w:t>3</w:t>
        </w:r>
        <w:r>
          <w:rPr>
            <w:noProof/>
            <w:webHidden/>
          </w:rPr>
          <w:fldChar w:fldCharType="end"/>
        </w:r>
      </w:hyperlink>
    </w:p>
    <w:p w14:paraId="3F4CFC41"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1" w:history="1">
        <w:r w:rsidRPr="00003504">
          <w:rPr>
            <w:rStyle w:val="Hyperlink"/>
            <w:rFonts w:cs="Arial"/>
            <w:noProof/>
          </w:rPr>
          <w:t>Chapter 2:</w:t>
        </w:r>
        <w:r>
          <w:rPr>
            <w:rFonts w:asciiTheme="minorHAnsi" w:eastAsiaTheme="minorEastAsia" w:hAnsiTheme="minorHAnsi" w:cstheme="minorBidi"/>
            <w:bCs w:val="0"/>
            <w:noProof/>
            <w:sz w:val="24"/>
            <w:lang w:eastAsia="en-GB"/>
          </w:rPr>
          <w:tab/>
        </w:r>
        <w:r w:rsidRPr="00003504">
          <w:rPr>
            <w:rStyle w:val="Hyperlink"/>
            <w:noProof/>
          </w:rPr>
          <w:t>Literature Review</w:t>
        </w:r>
        <w:r>
          <w:rPr>
            <w:noProof/>
            <w:webHidden/>
          </w:rPr>
          <w:tab/>
        </w:r>
        <w:r>
          <w:rPr>
            <w:noProof/>
            <w:webHidden/>
          </w:rPr>
          <w:fldChar w:fldCharType="begin"/>
        </w:r>
        <w:r>
          <w:rPr>
            <w:noProof/>
            <w:webHidden/>
          </w:rPr>
          <w:instrText xml:space="preserve"> PAGEREF _Toc22912181 \h </w:instrText>
        </w:r>
        <w:r>
          <w:rPr>
            <w:noProof/>
            <w:webHidden/>
          </w:rPr>
        </w:r>
        <w:r>
          <w:rPr>
            <w:noProof/>
            <w:webHidden/>
          </w:rPr>
          <w:fldChar w:fldCharType="separate"/>
        </w:r>
        <w:r w:rsidR="007B244E">
          <w:rPr>
            <w:noProof/>
            <w:webHidden/>
          </w:rPr>
          <w:t>3</w:t>
        </w:r>
        <w:r>
          <w:rPr>
            <w:noProof/>
            <w:webHidden/>
          </w:rPr>
          <w:fldChar w:fldCharType="end"/>
        </w:r>
      </w:hyperlink>
    </w:p>
    <w:p w14:paraId="077612D2" w14:textId="77777777" w:rsidR="00681A51" w:rsidRDefault="00681A51">
      <w:pPr>
        <w:pStyle w:val="TOC2"/>
        <w:rPr>
          <w:rFonts w:asciiTheme="minorHAnsi" w:eastAsiaTheme="minorEastAsia" w:hAnsiTheme="minorHAnsi" w:cstheme="minorBidi"/>
          <w:noProof/>
          <w:sz w:val="24"/>
          <w:lang w:val="en-GB" w:eastAsia="en-GB"/>
        </w:rPr>
      </w:pPr>
      <w:hyperlink w:anchor="_Toc22912182" w:history="1">
        <w:r w:rsidRPr="00003504">
          <w:rPr>
            <w:rStyle w:val="Hyperlink"/>
            <w:noProof/>
          </w:rPr>
          <w:t>2.1</w:t>
        </w:r>
        <w:r>
          <w:rPr>
            <w:rFonts w:asciiTheme="minorHAnsi" w:eastAsiaTheme="minorEastAsia" w:hAnsiTheme="minorHAnsi" w:cstheme="minorBidi"/>
            <w:noProof/>
            <w:sz w:val="24"/>
            <w:lang w:val="en-GB" w:eastAsia="en-GB"/>
          </w:rPr>
          <w:tab/>
        </w:r>
        <w:r w:rsidRPr="00003504">
          <w:rPr>
            <w:rStyle w:val="Hyperlink"/>
            <w:noProof/>
          </w:rPr>
          <w:t>Second Level Headings</w:t>
        </w:r>
        <w:r>
          <w:rPr>
            <w:noProof/>
            <w:webHidden/>
          </w:rPr>
          <w:tab/>
        </w:r>
        <w:r>
          <w:rPr>
            <w:noProof/>
            <w:webHidden/>
          </w:rPr>
          <w:fldChar w:fldCharType="begin"/>
        </w:r>
        <w:r>
          <w:rPr>
            <w:noProof/>
            <w:webHidden/>
          </w:rPr>
          <w:instrText xml:space="preserve"> PAGEREF _Toc22912182 \h </w:instrText>
        </w:r>
        <w:r>
          <w:rPr>
            <w:noProof/>
            <w:webHidden/>
          </w:rPr>
        </w:r>
        <w:r>
          <w:rPr>
            <w:noProof/>
            <w:webHidden/>
          </w:rPr>
          <w:fldChar w:fldCharType="separate"/>
        </w:r>
        <w:r w:rsidR="007B244E">
          <w:rPr>
            <w:noProof/>
            <w:webHidden/>
          </w:rPr>
          <w:t>3</w:t>
        </w:r>
        <w:r>
          <w:rPr>
            <w:noProof/>
            <w:webHidden/>
          </w:rPr>
          <w:fldChar w:fldCharType="end"/>
        </w:r>
      </w:hyperlink>
    </w:p>
    <w:p w14:paraId="57BCC786" w14:textId="1B4F8B01"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3" w:history="1">
        <w:r w:rsidRPr="00003504">
          <w:rPr>
            <w:rStyle w:val="Hyperlink"/>
            <w:rFonts w:cs="Arial"/>
            <w:noProof/>
          </w:rPr>
          <w:t>Chapter 3:</w:t>
        </w:r>
        <w:r>
          <w:rPr>
            <w:rFonts w:asciiTheme="minorHAnsi" w:eastAsiaTheme="minorEastAsia" w:hAnsiTheme="minorHAnsi" w:cstheme="minorBidi"/>
            <w:bCs w:val="0"/>
            <w:noProof/>
            <w:sz w:val="24"/>
            <w:lang w:eastAsia="en-GB"/>
          </w:rPr>
          <w:tab/>
        </w:r>
        <w:r w:rsidR="00AC629E">
          <w:rPr>
            <w:rFonts w:asciiTheme="minorHAnsi" w:eastAsiaTheme="minorEastAsia" w:hAnsiTheme="minorHAnsi" w:cstheme="minorBidi"/>
            <w:bCs w:val="0"/>
            <w:noProof/>
            <w:sz w:val="24"/>
            <w:lang w:eastAsia="en-GB"/>
          </w:rPr>
          <w:t>Exp</w:t>
        </w:r>
        <w:r w:rsidR="00D06844">
          <w:rPr>
            <w:rFonts w:asciiTheme="minorHAnsi" w:eastAsiaTheme="minorEastAsia" w:hAnsiTheme="minorHAnsi" w:cstheme="minorBidi"/>
            <w:bCs w:val="0"/>
            <w:noProof/>
            <w:sz w:val="24"/>
            <w:lang w:eastAsia="en-GB"/>
          </w:rPr>
          <w:t>erimentation</w:t>
        </w:r>
        <w:r>
          <w:rPr>
            <w:noProof/>
            <w:webHidden/>
          </w:rPr>
          <w:tab/>
        </w:r>
        <w:r>
          <w:rPr>
            <w:noProof/>
            <w:webHidden/>
          </w:rPr>
          <w:fldChar w:fldCharType="begin"/>
        </w:r>
        <w:r>
          <w:rPr>
            <w:noProof/>
            <w:webHidden/>
          </w:rPr>
          <w:instrText xml:space="preserve"> PAGEREF _Toc22912183 \h </w:instrText>
        </w:r>
        <w:r>
          <w:rPr>
            <w:noProof/>
            <w:webHidden/>
          </w:rPr>
        </w:r>
        <w:r>
          <w:rPr>
            <w:noProof/>
            <w:webHidden/>
          </w:rPr>
          <w:fldChar w:fldCharType="separate"/>
        </w:r>
        <w:r w:rsidR="007B244E">
          <w:rPr>
            <w:noProof/>
            <w:webHidden/>
          </w:rPr>
          <w:t>3</w:t>
        </w:r>
        <w:r>
          <w:rPr>
            <w:noProof/>
            <w:webHidden/>
          </w:rPr>
          <w:fldChar w:fldCharType="end"/>
        </w:r>
      </w:hyperlink>
    </w:p>
    <w:p w14:paraId="003F333B"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4" w:history="1">
        <w:r w:rsidRPr="00003504">
          <w:rPr>
            <w:rStyle w:val="Hyperlink"/>
            <w:rFonts w:cs="Arial"/>
            <w:noProof/>
          </w:rPr>
          <w:t>Chapter 4:</w:t>
        </w:r>
        <w:r>
          <w:rPr>
            <w:rFonts w:asciiTheme="minorHAnsi" w:eastAsiaTheme="minorEastAsia" w:hAnsiTheme="minorHAnsi" w:cstheme="minorBidi"/>
            <w:bCs w:val="0"/>
            <w:noProof/>
            <w:sz w:val="24"/>
            <w:lang w:eastAsia="en-GB"/>
          </w:rPr>
          <w:tab/>
        </w:r>
        <w:r w:rsidRPr="00003504">
          <w:rPr>
            <w:rStyle w:val="Hyperlink"/>
            <w:noProof/>
          </w:rPr>
          <w:t>Presentation</w:t>
        </w:r>
        <w:r>
          <w:rPr>
            <w:noProof/>
            <w:webHidden/>
          </w:rPr>
          <w:tab/>
        </w:r>
        <w:r>
          <w:rPr>
            <w:noProof/>
            <w:webHidden/>
          </w:rPr>
          <w:fldChar w:fldCharType="begin"/>
        </w:r>
        <w:r>
          <w:rPr>
            <w:noProof/>
            <w:webHidden/>
          </w:rPr>
          <w:instrText xml:space="preserve"> PAGEREF _Toc22912184 \h </w:instrText>
        </w:r>
        <w:r>
          <w:rPr>
            <w:noProof/>
            <w:webHidden/>
          </w:rPr>
        </w:r>
        <w:r>
          <w:rPr>
            <w:noProof/>
            <w:webHidden/>
          </w:rPr>
          <w:fldChar w:fldCharType="separate"/>
        </w:r>
        <w:r w:rsidR="007B244E">
          <w:rPr>
            <w:noProof/>
            <w:webHidden/>
          </w:rPr>
          <w:t>3</w:t>
        </w:r>
        <w:r>
          <w:rPr>
            <w:noProof/>
            <w:webHidden/>
          </w:rPr>
          <w:fldChar w:fldCharType="end"/>
        </w:r>
      </w:hyperlink>
    </w:p>
    <w:p w14:paraId="139CFFDB" w14:textId="77777777" w:rsidR="00681A51" w:rsidRDefault="00681A51">
      <w:pPr>
        <w:pStyle w:val="TOC2"/>
        <w:rPr>
          <w:rFonts w:asciiTheme="minorHAnsi" w:eastAsiaTheme="minorEastAsia" w:hAnsiTheme="minorHAnsi" w:cstheme="minorBidi"/>
          <w:noProof/>
          <w:sz w:val="24"/>
          <w:lang w:val="en-GB" w:eastAsia="en-GB"/>
        </w:rPr>
      </w:pPr>
      <w:hyperlink w:anchor="_Toc22912185" w:history="1">
        <w:r w:rsidRPr="00003504">
          <w:rPr>
            <w:rStyle w:val="Hyperlink"/>
            <w:noProof/>
          </w:rPr>
          <w:t>4.1</w:t>
        </w:r>
        <w:r>
          <w:rPr>
            <w:rFonts w:asciiTheme="minorHAnsi" w:eastAsiaTheme="minorEastAsia" w:hAnsiTheme="minorHAnsi" w:cstheme="minorBidi"/>
            <w:noProof/>
            <w:sz w:val="24"/>
            <w:lang w:val="en-GB" w:eastAsia="en-GB"/>
          </w:rPr>
          <w:tab/>
        </w:r>
        <w:r w:rsidRPr="00003504">
          <w:rPr>
            <w:rStyle w:val="Hyperlink"/>
            <w:noProof/>
          </w:rPr>
          <w:t>Source Code</w:t>
        </w:r>
        <w:r>
          <w:rPr>
            <w:noProof/>
            <w:webHidden/>
          </w:rPr>
          <w:tab/>
        </w:r>
        <w:r>
          <w:rPr>
            <w:noProof/>
            <w:webHidden/>
          </w:rPr>
          <w:fldChar w:fldCharType="begin"/>
        </w:r>
        <w:r>
          <w:rPr>
            <w:noProof/>
            <w:webHidden/>
          </w:rPr>
          <w:instrText xml:space="preserve"> PAGEREF _Toc22912185 \h </w:instrText>
        </w:r>
        <w:r>
          <w:rPr>
            <w:noProof/>
            <w:webHidden/>
          </w:rPr>
        </w:r>
        <w:r>
          <w:rPr>
            <w:noProof/>
            <w:webHidden/>
          </w:rPr>
          <w:fldChar w:fldCharType="separate"/>
        </w:r>
        <w:r w:rsidR="007B244E">
          <w:rPr>
            <w:noProof/>
            <w:webHidden/>
          </w:rPr>
          <w:t>3</w:t>
        </w:r>
        <w:r>
          <w:rPr>
            <w:noProof/>
            <w:webHidden/>
          </w:rPr>
          <w:fldChar w:fldCharType="end"/>
        </w:r>
      </w:hyperlink>
    </w:p>
    <w:p w14:paraId="0910287D"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6" w:history="1">
        <w:r w:rsidRPr="00003504">
          <w:rPr>
            <w:rStyle w:val="Hyperlink"/>
            <w:rFonts w:cs="Arial"/>
            <w:noProof/>
          </w:rPr>
          <w:t>Chapter 5:</w:t>
        </w:r>
        <w:r>
          <w:rPr>
            <w:rFonts w:asciiTheme="minorHAnsi" w:eastAsiaTheme="minorEastAsia" w:hAnsiTheme="minorHAnsi" w:cstheme="minorBidi"/>
            <w:bCs w:val="0"/>
            <w:noProof/>
            <w:sz w:val="24"/>
            <w:lang w:eastAsia="en-GB"/>
          </w:rPr>
          <w:tab/>
        </w:r>
        <w:r w:rsidRPr="00003504">
          <w:rPr>
            <w:rStyle w:val="Hyperlink"/>
            <w:noProof/>
          </w:rPr>
          <w:t>Evaluation</w:t>
        </w:r>
        <w:r>
          <w:rPr>
            <w:noProof/>
            <w:webHidden/>
          </w:rPr>
          <w:tab/>
        </w:r>
        <w:r>
          <w:rPr>
            <w:noProof/>
            <w:webHidden/>
          </w:rPr>
          <w:fldChar w:fldCharType="begin"/>
        </w:r>
        <w:r>
          <w:rPr>
            <w:noProof/>
            <w:webHidden/>
          </w:rPr>
          <w:instrText xml:space="preserve"> PAGEREF _Toc22912186 \h </w:instrText>
        </w:r>
        <w:r>
          <w:rPr>
            <w:noProof/>
            <w:webHidden/>
          </w:rPr>
        </w:r>
        <w:r>
          <w:rPr>
            <w:noProof/>
            <w:webHidden/>
          </w:rPr>
          <w:fldChar w:fldCharType="separate"/>
        </w:r>
        <w:r w:rsidR="007B244E">
          <w:rPr>
            <w:noProof/>
            <w:webHidden/>
          </w:rPr>
          <w:t>3</w:t>
        </w:r>
        <w:r>
          <w:rPr>
            <w:noProof/>
            <w:webHidden/>
          </w:rPr>
          <w:fldChar w:fldCharType="end"/>
        </w:r>
      </w:hyperlink>
    </w:p>
    <w:p w14:paraId="4BEE0088"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7" w:history="1">
        <w:r w:rsidRPr="00003504">
          <w:rPr>
            <w:rStyle w:val="Hyperlink"/>
            <w:rFonts w:cs="Arial"/>
            <w:noProof/>
          </w:rPr>
          <w:t>Chapter 6:</w:t>
        </w:r>
        <w:r>
          <w:rPr>
            <w:rFonts w:asciiTheme="minorHAnsi" w:eastAsiaTheme="minorEastAsia" w:hAnsiTheme="minorHAnsi" w:cstheme="minorBidi"/>
            <w:bCs w:val="0"/>
            <w:noProof/>
            <w:sz w:val="24"/>
            <w:lang w:eastAsia="en-GB"/>
          </w:rPr>
          <w:tab/>
        </w:r>
        <w:r w:rsidRPr="00003504">
          <w:rPr>
            <w:rStyle w:val="Hyperlink"/>
            <w:noProof/>
          </w:rPr>
          <w:t>Conclusion</w:t>
        </w:r>
        <w:r>
          <w:rPr>
            <w:noProof/>
            <w:webHidden/>
          </w:rPr>
          <w:tab/>
        </w:r>
        <w:r>
          <w:rPr>
            <w:noProof/>
            <w:webHidden/>
          </w:rPr>
          <w:fldChar w:fldCharType="begin"/>
        </w:r>
        <w:r>
          <w:rPr>
            <w:noProof/>
            <w:webHidden/>
          </w:rPr>
          <w:instrText xml:space="preserve"> PAGEREF _Toc22912187 \h </w:instrText>
        </w:r>
        <w:r>
          <w:rPr>
            <w:noProof/>
            <w:webHidden/>
          </w:rPr>
        </w:r>
        <w:r>
          <w:rPr>
            <w:noProof/>
            <w:webHidden/>
          </w:rPr>
          <w:fldChar w:fldCharType="separate"/>
        </w:r>
        <w:r w:rsidR="007B244E">
          <w:rPr>
            <w:noProof/>
            <w:webHidden/>
          </w:rPr>
          <w:t>3</w:t>
        </w:r>
        <w:r>
          <w:rPr>
            <w:noProof/>
            <w:webHidden/>
          </w:rPr>
          <w:fldChar w:fldCharType="end"/>
        </w:r>
      </w:hyperlink>
    </w:p>
    <w:p w14:paraId="04974B7D" w14:textId="77777777" w:rsidR="00681A51" w:rsidRDefault="00681A51">
      <w:pPr>
        <w:pStyle w:val="TOC1"/>
        <w:rPr>
          <w:rFonts w:asciiTheme="minorHAnsi" w:eastAsiaTheme="minorEastAsia" w:hAnsiTheme="minorHAnsi" w:cstheme="minorBidi"/>
          <w:bCs w:val="0"/>
          <w:noProof/>
          <w:sz w:val="24"/>
          <w:lang w:eastAsia="en-GB"/>
        </w:rPr>
      </w:pPr>
      <w:hyperlink w:anchor="_Toc22912188" w:history="1">
        <w:r w:rsidRPr="00003504">
          <w:rPr>
            <w:rStyle w:val="Hyperlink"/>
            <w:noProof/>
          </w:rPr>
          <w:t>References</w:t>
        </w:r>
        <w:r>
          <w:rPr>
            <w:noProof/>
            <w:webHidden/>
          </w:rPr>
          <w:tab/>
        </w:r>
        <w:r>
          <w:rPr>
            <w:noProof/>
            <w:webHidden/>
          </w:rPr>
          <w:fldChar w:fldCharType="begin"/>
        </w:r>
        <w:r>
          <w:rPr>
            <w:noProof/>
            <w:webHidden/>
          </w:rPr>
          <w:instrText xml:space="preserve"> PAGEREF _Toc22912188 \h </w:instrText>
        </w:r>
        <w:r>
          <w:rPr>
            <w:noProof/>
            <w:webHidden/>
          </w:rPr>
        </w:r>
        <w:r>
          <w:rPr>
            <w:noProof/>
            <w:webHidden/>
          </w:rPr>
          <w:fldChar w:fldCharType="separate"/>
        </w:r>
        <w:r w:rsidR="007B244E">
          <w:rPr>
            <w:noProof/>
            <w:webHidden/>
          </w:rPr>
          <w:t>3</w:t>
        </w:r>
        <w:r>
          <w:rPr>
            <w:noProof/>
            <w:webHidden/>
          </w:rPr>
          <w:fldChar w:fldCharType="end"/>
        </w:r>
      </w:hyperlink>
    </w:p>
    <w:p w14:paraId="3B37BD8C" w14:textId="77777777" w:rsidR="00681A51" w:rsidRDefault="00681A51">
      <w:pPr>
        <w:pStyle w:val="TOC1"/>
        <w:rPr>
          <w:rFonts w:asciiTheme="minorHAnsi" w:eastAsiaTheme="minorEastAsia" w:hAnsiTheme="minorHAnsi" w:cstheme="minorBidi"/>
          <w:bCs w:val="0"/>
          <w:noProof/>
          <w:sz w:val="24"/>
          <w:lang w:eastAsia="en-GB"/>
        </w:rPr>
      </w:pPr>
      <w:hyperlink w:anchor="_Toc22912189" w:history="1">
        <w:r w:rsidRPr="00003504">
          <w:rPr>
            <w:rStyle w:val="Hyperlink"/>
            <w:noProof/>
          </w:rPr>
          <w:t>Appendix A - Example</w:t>
        </w:r>
        <w:r>
          <w:rPr>
            <w:noProof/>
            <w:webHidden/>
          </w:rPr>
          <w:tab/>
        </w:r>
        <w:r>
          <w:rPr>
            <w:noProof/>
            <w:webHidden/>
          </w:rPr>
          <w:fldChar w:fldCharType="begin"/>
        </w:r>
        <w:r>
          <w:rPr>
            <w:noProof/>
            <w:webHidden/>
          </w:rPr>
          <w:instrText xml:space="preserve"> PAGEREF _Toc22912189 \h </w:instrText>
        </w:r>
        <w:r>
          <w:rPr>
            <w:noProof/>
            <w:webHidden/>
          </w:rPr>
        </w:r>
        <w:r>
          <w:rPr>
            <w:noProof/>
            <w:webHidden/>
          </w:rPr>
          <w:fldChar w:fldCharType="separate"/>
        </w:r>
        <w:r w:rsidR="007B244E">
          <w:rPr>
            <w:noProof/>
            <w:webHidden/>
          </w:rPr>
          <w:t>3</w:t>
        </w:r>
        <w:r>
          <w:rPr>
            <w:noProof/>
            <w:webHidden/>
          </w:rPr>
          <w:fldChar w:fldCharType="end"/>
        </w:r>
      </w:hyperlink>
    </w:p>
    <w:p w14:paraId="646F741B" w14:textId="77777777" w:rsidR="00681A51" w:rsidRDefault="00681A51">
      <w:pPr>
        <w:pStyle w:val="TOC1"/>
        <w:rPr>
          <w:rFonts w:asciiTheme="minorHAnsi" w:eastAsiaTheme="minorEastAsia" w:hAnsiTheme="minorHAnsi" w:cstheme="minorBidi"/>
          <w:bCs w:val="0"/>
          <w:noProof/>
          <w:sz w:val="24"/>
          <w:lang w:eastAsia="en-GB"/>
        </w:rPr>
      </w:pPr>
      <w:hyperlink w:anchor="_Toc22912190" w:history="1">
        <w:r w:rsidRPr="00003504">
          <w:rPr>
            <w:rStyle w:val="Hyperlink"/>
            <w:noProof/>
          </w:rPr>
          <w:t>Additional Appendices (as needed)</w:t>
        </w:r>
        <w:r>
          <w:rPr>
            <w:noProof/>
            <w:webHidden/>
          </w:rPr>
          <w:tab/>
        </w:r>
        <w:r>
          <w:rPr>
            <w:noProof/>
            <w:webHidden/>
          </w:rPr>
          <w:fldChar w:fldCharType="begin"/>
        </w:r>
        <w:r>
          <w:rPr>
            <w:noProof/>
            <w:webHidden/>
          </w:rPr>
          <w:instrText xml:space="preserve"> PAGEREF _Toc22912190 \h </w:instrText>
        </w:r>
        <w:r>
          <w:rPr>
            <w:noProof/>
            <w:webHidden/>
          </w:rPr>
        </w:r>
        <w:r>
          <w:rPr>
            <w:noProof/>
            <w:webHidden/>
          </w:rPr>
          <w:fldChar w:fldCharType="separate"/>
        </w:r>
        <w:r w:rsidR="007B244E">
          <w:rPr>
            <w:noProof/>
            <w:webHidden/>
          </w:rPr>
          <w:t>3</w:t>
        </w:r>
        <w:r>
          <w:rPr>
            <w:noProof/>
            <w:webHidden/>
          </w:rPr>
          <w:fldChar w:fldCharType="end"/>
        </w:r>
      </w:hyperlink>
    </w:p>
    <w:p w14:paraId="22C61E41" w14:textId="77777777" w:rsidR="00A71E82" w:rsidRDefault="00E373AC" w:rsidP="00681A51">
      <w:pPr>
        <w:jc w:val="left"/>
        <w:rPr>
          <w:lang w:val="en-GB"/>
        </w:rPr>
        <w:sectPr w:rsidR="00A71E82" w:rsidSect="00122330">
          <w:headerReference w:type="default" r:id="rId12"/>
          <w:footerReference w:type="default" r:id="rId13"/>
          <w:pgSz w:w="11907" w:h="16839" w:code="9"/>
          <w:pgMar w:top="1418" w:right="1418" w:bottom="1134" w:left="1701" w:header="567" w:footer="720" w:gutter="0"/>
          <w:cols w:space="720"/>
          <w:docGrid w:linePitch="360"/>
        </w:sectPr>
      </w:pPr>
      <w:r>
        <w:rPr>
          <w:lang w:val="en-GB"/>
        </w:rPr>
        <w:fldChar w:fldCharType="end"/>
      </w:r>
      <w:bookmarkStart w:id="1" w:name="_Toc22034053"/>
      <w:bookmarkStart w:id="2" w:name="_Toc22034087"/>
      <w:bookmarkEnd w:id="0"/>
    </w:p>
    <w:p w14:paraId="2583736A" w14:textId="77777777" w:rsidR="003A7952" w:rsidRDefault="69D9B145">
      <w:pPr>
        <w:pStyle w:val="Heading1"/>
      </w:pPr>
      <w:bookmarkStart w:id="3" w:name="_Toc22035395"/>
      <w:bookmarkStart w:id="4" w:name="_Toc22116029"/>
      <w:bookmarkStart w:id="5" w:name="_Toc22116153"/>
      <w:bookmarkStart w:id="6" w:name="_Toc22116163"/>
      <w:bookmarkStart w:id="7" w:name="_Toc22912174"/>
      <w:r>
        <w:lastRenderedPageBreak/>
        <w:t>Introduction</w:t>
      </w:r>
      <w:bookmarkEnd w:id="1"/>
      <w:bookmarkEnd w:id="2"/>
      <w:bookmarkEnd w:id="3"/>
      <w:bookmarkEnd w:id="4"/>
      <w:bookmarkEnd w:id="5"/>
      <w:bookmarkEnd w:id="6"/>
      <w:bookmarkEnd w:id="7"/>
    </w:p>
    <w:p w14:paraId="0261439B" w14:textId="77777777" w:rsidR="001976CA" w:rsidRDefault="71BED537" w:rsidP="001976CA">
      <w:pPr>
        <w:pStyle w:val="Heading2"/>
      </w:pPr>
      <w:bookmarkStart w:id="8" w:name="_Toc22912175"/>
      <w:r>
        <w:t>Background</w:t>
      </w:r>
      <w:bookmarkEnd w:id="8"/>
    </w:p>
    <w:p w14:paraId="5A7A70E0" w14:textId="744D163D" w:rsidR="27196F09" w:rsidRDefault="3EC8F823" w:rsidP="66812765">
      <w:pPr>
        <w:rPr>
          <w:lang w:val="en-GB"/>
        </w:rPr>
      </w:pPr>
      <w:r>
        <w:t xml:space="preserve">Autonomous </w:t>
      </w:r>
      <w:r w:rsidR="005E0777">
        <w:t>driving is a field</w:t>
      </w:r>
      <w:r w:rsidR="00D97B55">
        <w:t xml:space="preserve"> where safety is the priority and where the driving agent must make continuous decisions in</w:t>
      </w:r>
      <w:r w:rsidR="00EB2B86">
        <w:t xml:space="preserve"> uncertain and dynamic traffic conditions. </w:t>
      </w:r>
      <w:r w:rsidR="00D44089">
        <w:t>Unlike controlled environments</w:t>
      </w:r>
      <w:r w:rsidR="00E90F77">
        <w:t xml:space="preserve"> (such as </w:t>
      </w:r>
      <w:r w:rsidR="008275E8">
        <w:t>an</w:t>
      </w:r>
      <w:r w:rsidR="00E90F77">
        <w:t xml:space="preserve"> autonomous robotic arm in a factory environment)</w:t>
      </w:r>
      <w:r w:rsidR="0038531D">
        <w:t>, traffic scenarios involve surrounding cars in which their positions and speeds vary over time</w:t>
      </w:r>
      <w:r w:rsidR="00870174">
        <w:t>. This makes decision making challenging as an autonomous</w:t>
      </w:r>
      <w:r w:rsidR="005004E4">
        <w:t xml:space="preserve"> vehicle as it has to </w:t>
      </w:r>
      <w:r w:rsidR="006E1760">
        <w:t>consider other vehicles as well as itself</w:t>
      </w:r>
      <w:r w:rsidR="00A26051">
        <w:t xml:space="preserve"> to ensure safe driving while responding to unpredictable situations</w:t>
      </w:r>
      <w:r w:rsidR="00C4194E">
        <w:t>.</w:t>
      </w:r>
    </w:p>
    <w:p w14:paraId="5CA179CB" w14:textId="5D0AF5D9" w:rsidR="00C4194E" w:rsidRDefault="00C4194E" w:rsidP="66812765">
      <w:pPr>
        <w:rPr>
          <w:lang w:val="en-GB"/>
        </w:rPr>
      </w:pPr>
      <w:r>
        <w:rPr>
          <w:lang w:val="en-GB"/>
        </w:rPr>
        <w:t xml:space="preserve">Reinforcement Learning (RL) is well suited to this type of problem </w:t>
      </w:r>
      <w:r w:rsidR="00FB2428">
        <w:rPr>
          <w:lang w:val="en-GB"/>
        </w:rPr>
        <w:t>as it trains agent to make sequential decisions through interaction</w:t>
      </w:r>
      <w:r w:rsidR="007A714C">
        <w:rPr>
          <w:lang w:val="en-GB"/>
        </w:rPr>
        <w:t>s with the environment. In this field, an RL agent can learn behaviours such as overtaking, lane keeping</w:t>
      </w:r>
      <w:r w:rsidR="00605834">
        <w:rPr>
          <w:lang w:val="en-GB"/>
        </w:rPr>
        <w:t xml:space="preserve"> and collision avoidance through the use of rewards, when it does a good action, and penalties, when it does a bad action</w:t>
      </w:r>
      <w:r w:rsidR="00D01DB6">
        <w:rPr>
          <w:lang w:val="en-GB"/>
        </w:rPr>
        <w:t>. Proximal policy optimisation (PPO) is commonly used in RL as</w:t>
      </w:r>
      <w:r w:rsidR="00B9274E">
        <w:rPr>
          <w:lang w:val="en-GB"/>
        </w:rPr>
        <w:t xml:space="preserve"> it provides stability and is practical to implement.</w:t>
      </w:r>
    </w:p>
    <w:p w14:paraId="25DA7D9E" w14:textId="3A596B60" w:rsidR="00B9274E" w:rsidRDefault="00B9274E" w:rsidP="66812765">
      <w:pPr>
        <w:rPr>
          <w:lang w:val="en-GB"/>
        </w:rPr>
      </w:pPr>
      <w:r>
        <w:rPr>
          <w:lang w:val="en-GB"/>
        </w:rPr>
        <w:t xml:space="preserve">However, the performance of </w:t>
      </w:r>
      <w:r w:rsidR="0080381A">
        <w:rPr>
          <w:lang w:val="en-GB"/>
        </w:rPr>
        <w:t xml:space="preserve">the agent </w:t>
      </w:r>
      <w:r>
        <w:rPr>
          <w:lang w:val="en-GB"/>
        </w:rPr>
        <w:t>depends heavily</w:t>
      </w:r>
      <w:r w:rsidR="0080381A">
        <w:rPr>
          <w:lang w:val="en-GB"/>
        </w:rPr>
        <w:t xml:space="preserve"> on how the driving state is represented. In a highwa</w:t>
      </w:r>
      <w:r w:rsidR="00840E90">
        <w:rPr>
          <w:lang w:val="en-GB"/>
        </w:rPr>
        <w:t xml:space="preserve">y environment the driving state includes the positions and speeds of </w:t>
      </w:r>
      <w:r w:rsidR="002F65EF">
        <w:rPr>
          <w:lang w:val="en-GB"/>
        </w:rPr>
        <w:t>the agent and nearby cars. A standard multilayer perceptron (MLP)</w:t>
      </w:r>
      <w:r w:rsidR="00171A9D">
        <w:rPr>
          <w:lang w:val="en-GB"/>
        </w:rPr>
        <w:t xml:space="preserve"> processes these observations as a flattened vector</w:t>
      </w:r>
      <w:r w:rsidR="008A0164">
        <w:rPr>
          <w:lang w:val="en-GB"/>
        </w:rPr>
        <w:t>, which makes the policy sensitive to vehicle ordering.</w:t>
      </w:r>
      <w:r w:rsidR="0007092C">
        <w:rPr>
          <w:lang w:val="en-GB"/>
        </w:rPr>
        <w:t xml:space="preserve"> Permutation-invariant architectures</w:t>
      </w:r>
      <w:r w:rsidR="003F2FEF">
        <w:rPr>
          <w:lang w:val="en-GB"/>
        </w:rPr>
        <w:t xml:space="preserve"> may provide a more suitable representation by treating surrounding vehic</w:t>
      </w:r>
      <w:r w:rsidR="00EB0779">
        <w:rPr>
          <w:lang w:val="en-GB"/>
        </w:rPr>
        <w:t>les as sets rather than an ordered list.</w:t>
      </w:r>
    </w:p>
    <w:p w14:paraId="6161A84B" w14:textId="6911639D" w:rsidR="00EB0779" w:rsidRDefault="00EB0779" w:rsidP="66812765">
      <w:pPr>
        <w:rPr>
          <w:lang w:val="en-GB"/>
        </w:rPr>
      </w:pPr>
      <w:r>
        <w:rPr>
          <w:lang w:val="en-GB"/>
        </w:rPr>
        <w:t>Another challenge that arises is that standard PPO does not explicitly account for uncertainty</w:t>
      </w:r>
      <w:r w:rsidR="0059549F">
        <w:rPr>
          <w:lang w:val="en-GB"/>
        </w:rPr>
        <w:t xml:space="preserve">. </w:t>
      </w:r>
      <w:r w:rsidR="00C31140">
        <w:rPr>
          <w:lang w:val="en-GB"/>
        </w:rPr>
        <w:t>This is a challenge</w:t>
      </w:r>
      <w:r w:rsidR="00424639">
        <w:rPr>
          <w:lang w:val="en-GB"/>
        </w:rPr>
        <w:t xml:space="preserve"> as the policy decides actions without considering the uncertainty</w:t>
      </w:r>
      <w:r w:rsidR="00B55595">
        <w:rPr>
          <w:lang w:val="en-GB"/>
        </w:rPr>
        <w:t xml:space="preserve"> which may result in a collision due to the uncertainty being high</w:t>
      </w:r>
      <w:r w:rsidR="00F01CE0">
        <w:rPr>
          <w:lang w:val="en-GB"/>
        </w:rPr>
        <w:t xml:space="preserve"> from lack of experience and knowledge. This motivates the use of Monte Carlo dropout as a lightweight method of estimating the uncert</w:t>
      </w:r>
      <w:r w:rsidR="00D01B06">
        <w:rPr>
          <w:lang w:val="en-GB"/>
        </w:rPr>
        <w:t>ainty.</w:t>
      </w:r>
    </w:p>
    <w:p w14:paraId="7876AAF4" w14:textId="7949C89A" w:rsidR="00681A51" w:rsidRDefault="71BED537" w:rsidP="00681A51">
      <w:pPr>
        <w:pStyle w:val="Heading2"/>
      </w:pPr>
      <w:bookmarkStart w:id="9" w:name="_Toc22912176"/>
      <w:r>
        <w:t>Problem Statement</w:t>
      </w:r>
      <w:bookmarkEnd w:id="9"/>
    </w:p>
    <w:p w14:paraId="7B895AEF" w14:textId="3F5EDC3B" w:rsidR="00681A51" w:rsidRDefault="001D122D" w:rsidP="66812765">
      <w:pPr>
        <w:rPr>
          <w:lang w:val="en-GB"/>
        </w:rPr>
      </w:pPr>
      <w:r>
        <w:rPr>
          <w:lang w:val="en-GB"/>
        </w:rPr>
        <w:t xml:space="preserve">A key challenge </w:t>
      </w:r>
      <w:r w:rsidR="00D90AE8">
        <w:rPr>
          <w:lang w:val="en-GB"/>
        </w:rPr>
        <w:t xml:space="preserve">in </w:t>
      </w:r>
      <w:r w:rsidR="00AC53B5">
        <w:rPr>
          <w:lang w:val="en-GB"/>
        </w:rPr>
        <w:t xml:space="preserve">using </w:t>
      </w:r>
      <w:r w:rsidR="00D90AE8">
        <w:rPr>
          <w:lang w:val="en-GB"/>
        </w:rPr>
        <w:t>reinforcement lea</w:t>
      </w:r>
      <w:r w:rsidR="0020641F">
        <w:rPr>
          <w:lang w:val="en-GB"/>
        </w:rPr>
        <w:t xml:space="preserve">rning </w:t>
      </w:r>
      <w:r w:rsidR="00AC53B5">
        <w:rPr>
          <w:lang w:val="en-GB"/>
        </w:rPr>
        <w:t xml:space="preserve">for </w:t>
      </w:r>
      <w:r w:rsidR="0020641F">
        <w:rPr>
          <w:lang w:val="en-GB"/>
        </w:rPr>
        <w:t>autonomous driving i</w:t>
      </w:r>
      <w:r w:rsidR="00AC53B5">
        <w:rPr>
          <w:lang w:val="en-GB"/>
        </w:rPr>
        <w:t>s that the agent has to deal with traffic situations that it may haven’t seen in training</w:t>
      </w:r>
      <w:r w:rsidR="007235BD">
        <w:rPr>
          <w:lang w:val="en-GB"/>
        </w:rPr>
        <w:t xml:space="preserve">. In unfamiliar situations, </w:t>
      </w:r>
      <w:r w:rsidR="00181E76">
        <w:rPr>
          <w:lang w:val="en-GB"/>
        </w:rPr>
        <w:t xml:space="preserve">overconfident decisions can result in a collision or unstable driving behaviour. Therefore, an autonomous driving policy should </w:t>
      </w:r>
      <w:r w:rsidR="00DC3E0B">
        <w:rPr>
          <w:lang w:val="en-GB"/>
        </w:rPr>
        <w:t>also take in account the uncertainty of its decisions.</w:t>
      </w:r>
    </w:p>
    <w:p w14:paraId="77F5BCE8" w14:textId="14CEC1C2" w:rsidR="0063017E" w:rsidRDefault="0063017E" w:rsidP="66812765">
      <w:pPr>
        <w:rPr>
          <w:lang w:val="en-GB"/>
        </w:rPr>
      </w:pPr>
      <w:r>
        <w:rPr>
          <w:lang w:val="en-GB"/>
        </w:rPr>
        <w:t>PPO uses an actor</w:t>
      </w:r>
      <w:r w:rsidR="00FC53A0">
        <w:rPr>
          <w:lang w:val="en-GB"/>
        </w:rPr>
        <w:t xml:space="preserve">-critic architecture in which the critic computes a value </w:t>
      </w:r>
      <w:r w:rsidR="006C649E">
        <w:rPr>
          <w:lang w:val="en-GB"/>
        </w:rPr>
        <w:t xml:space="preserve">estimate </w:t>
      </w:r>
      <w:r w:rsidR="00FC53A0">
        <w:rPr>
          <w:lang w:val="en-GB"/>
        </w:rPr>
        <w:t xml:space="preserve">of how ‘good’ a </w:t>
      </w:r>
      <w:r w:rsidR="006C649E">
        <w:rPr>
          <w:lang w:val="en-GB"/>
        </w:rPr>
        <w:t>state is. This estimate</w:t>
      </w:r>
      <w:r w:rsidR="00FE3760">
        <w:rPr>
          <w:lang w:val="en-GB"/>
        </w:rPr>
        <w:t xml:space="preserve"> doesn’t show how confident the critic </w:t>
      </w:r>
      <w:r w:rsidR="00B36B16">
        <w:rPr>
          <w:lang w:val="en-GB"/>
        </w:rPr>
        <w:t>network is in its estimate. If the critic produces an unreliable value estimate in a particular traffic scenario</w:t>
      </w:r>
      <w:r w:rsidR="00177A19">
        <w:rPr>
          <w:lang w:val="en-GB"/>
        </w:rPr>
        <w:t xml:space="preserve">, the agent may receive an inaccurate learning signal, which </w:t>
      </w:r>
      <w:r w:rsidR="00936B4D">
        <w:rPr>
          <w:lang w:val="en-GB"/>
        </w:rPr>
        <w:t>can lead to unsafe or driving behaviour during training</w:t>
      </w:r>
      <w:r w:rsidR="00056182">
        <w:rPr>
          <w:lang w:val="en-GB"/>
        </w:rPr>
        <w:t>.</w:t>
      </w:r>
    </w:p>
    <w:p w14:paraId="2A3730BB" w14:textId="001C96BB" w:rsidR="00056182" w:rsidRDefault="00056182" w:rsidP="66812765">
      <w:pPr>
        <w:rPr>
          <w:lang w:val="en-GB"/>
        </w:rPr>
      </w:pPr>
      <w:r>
        <w:rPr>
          <w:lang w:val="en-GB"/>
        </w:rPr>
        <w:t>This creates</w:t>
      </w:r>
      <w:r w:rsidR="00001218">
        <w:rPr>
          <w:lang w:val="en-GB"/>
        </w:rPr>
        <w:t xml:space="preserve"> a problem as the agent may continue learning from these uncertain valu</w:t>
      </w:r>
      <w:r w:rsidR="00FF7726">
        <w:rPr>
          <w:lang w:val="en-GB"/>
        </w:rPr>
        <w:t>e</w:t>
      </w:r>
      <w:r w:rsidR="00001218">
        <w:rPr>
          <w:lang w:val="en-GB"/>
        </w:rPr>
        <w:t xml:space="preserve"> estimates without any feature for discour</w:t>
      </w:r>
      <w:r w:rsidR="00FF7726">
        <w:rPr>
          <w:lang w:val="en-GB"/>
        </w:rPr>
        <w:t xml:space="preserve">aging uncertain behaviour. The project addresses this issue by investigating </w:t>
      </w:r>
      <w:r w:rsidR="00976252">
        <w:rPr>
          <w:lang w:val="en-GB"/>
        </w:rPr>
        <w:t>whether penalising uncertainty during training improves performance and most importantly safety compared with the baseline.</w:t>
      </w:r>
    </w:p>
    <w:p w14:paraId="5F726C3F" w14:textId="77777777" w:rsidR="00681A51" w:rsidRDefault="00681A51" w:rsidP="00681A51">
      <w:pPr>
        <w:pStyle w:val="Heading2"/>
      </w:pPr>
      <w:bookmarkStart w:id="10" w:name="_Toc22912177"/>
      <w:r>
        <w:lastRenderedPageBreak/>
        <w:t>Aim</w:t>
      </w:r>
      <w:bookmarkEnd w:id="10"/>
    </w:p>
    <w:p w14:paraId="43AF9C9B" w14:textId="770B7AA9" w:rsidR="00681A51" w:rsidRDefault="71BED537" w:rsidP="00681A51">
      <w:pPr>
        <w:rPr>
          <w:lang w:val="en-GB"/>
        </w:rPr>
      </w:pPr>
      <w:r w:rsidRPr="66812765">
        <w:rPr>
          <w:lang w:val="en-GB"/>
        </w:rPr>
        <w:t xml:space="preserve">This </w:t>
      </w:r>
      <w:r w:rsidR="6CCAA99F" w:rsidRPr="66812765">
        <w:rPr>
          <w:lang w:val="en-GB"/>
        </w:rPr>
        <w:t xml:space="preserve">project </w:t>
      </w:r>
      <w:r w:rsidR="00EE7C50">
        <w:rPr>
          <w:lang w:val="en-GB"/>
        </w:rPr>
        <w:t>investigates whether incorporating epistemic uncertainty int</w:t>
      </w:r>
      <w:r w:rsidR="00126FAA">
        <w:rPr>
          <w:lang w:val="en-GB"/>
        </w:rPr>
        <w:t>o</w:t>
      </w:r>
      <w:r w:rsidR="00EE7C50">
        <w:rPr>
          <w:lang w:val="en-GB"/>
        </w:rPr>
        <w:t xml:space="preserve"> PPO can improve the performance and safety</w:t>
      </w:r>
      <w:r w:rsidR="00912316">
        <w:rPr>
          <w:lang w:val="en-GB"/>
        </w:rPr>
        <w:t xml:space="preserve"> of an autonomous driving agent in </w:t>
      </w:r>
      <w:r w:rsidR="00777889">
        <w:rPr>
          <w:lang w:val="en-GB"/>
        </w:rPr>
        <w:t>a simulated highway environment</w:t>
      </w:r>
      <w:r w:rsidR="00912316">
        <w:rPr>
          <w:lang w:val="en-GB"/>
        </w:rPr>
        <w:t xml:space="preserve">. A baseline PPO agent </w:t>
      </w:r>
      <w:r w:rsidR="00657046">
        <w:rPr>
          <w:lang w:val="en-GB"/>
        </w:rPr>
        <w:t xml:space="preserve">is first implemented and evaluated using different policy network backbones </w:t>
      </w:r>
      <w:r w:rsidR="00EB199A">
        <w:rPr>
          <w:lang w:val="en-GB"/>
        </w:rPr>
        <w:t xml:space="preserve">including permutation-invariant architectures. The selected backbone is then extended with Monte Carlo dropout </w:t>
      </w:r>
      <w:r w:rsidR="005F3E17">
        <w:rPr>
          <w:lang w:val="en-GB"/>
        </w:rPr>
        <w:t>in the critic network to compute our uncertainty approximation</w:t>
      </w:r>
      <w:r w:rsidR="00735564">
        <w:rPr>
          <w:lang w:val="en-GB"/>
        </w:rPr>
        <w:t>. The uncertainty approximation is used in training as a reward penalty</w:t>
      </w:r>
      <w:r w:rsidR="007D55DE">
        <w:rPr>
          <w:lang w:val="en-GB"/>
        </w:rPr>
        <w:t>, and this agent is then compared against the base</w:t>
      </w:r>
      <w:r w:rsidR="00F13397">
        <w:rPr>
          <w:lang w:val="en-GB"/>
        </w:rPr>
        <w:t>line in average return</w:t>
      </w:r>
      <w:r w:rsidR="00777889">
        <w:rPr>
          <w:lang w:val="en-GB"/>
        </w:rPr>
        <w:t>,</w:t>
      </w:r>
      <w:r w:rsidR="00F13397">
        <w:rPr>
          <w:lang w:val="en-GB"/>
        </w:rPr>
        <w:t xml:space="preserve"> episode length and collision rate</w:t>
      </w:r>
    </w:p>
    <w:p w14:paraId="1868D85F" w14:textId="39D689AA" w:rsidR="006A5FCF" w:rsidRPr="006A5FCF" w:rsidRDefault="00681A51" w:rsidP="006A5FCF">
      <w:pPr>
        <w:pStyle w:val="Heading2"/>
      </w:pPr>
      <w:bookmarkStart w:id="11" w:name="_Toc22912178"/>
      <w:r>
        <w:t>Objectives</w:t>
      </w:r>
      <w:bookmarkEnd w:id="11"/>
    </w:p>
    <w:p w14:paraId="2D4E87DE" w14:textId="2347F2AB" w:rsidR="006A5FCF" w:rsidRDefault="0EEFC04E" w:rsidP="006A5FCF">
      <w:pPr>
        <w:pStyle w:val="ListParagraph"/>
        <w:numPr>
          <w:ilvl w:val="0"/>
          <w:numId w:val="2"/>
        </w:numPr>
        <w:rPr>
          <w:lang w:val="en-GB"/>
        </w:rPr>
      </w:pPr>
      <w:r w:rsidRPr="66812765">
        <w:rPr>
          <w:lang w:val="en-GB"/>
        </w:rPr>
        <w:t>To implement a baseline Proximal Policy optimisation (PPO) agent in the highway-env environment to establish a performance benchmark.</w:t>
      </w:r>
    </w:p>
    <w:p w14:paraId="078BC821" w14:textId="336CCB11" w:rsidR="006A5FCF" w:rsidRPr="006A5FCF" w:rsidRDefault="006A5FCF" w:rsidP="006A5FCF">
      <w:pPr>
        <w:pStyle w:val="ListParagraph"/>
        <w:numPr>
          <w:ilvl w:val="0"/>
          <w:numId w:val="2"/>
        </w:numPr>
        <w:rPr>
          <w:lang w:val="en-GB"/>
        </w:rPr>
      </w:pPr>
      <w:r>
        <w:rPr>
          <w:lang w:val="en-GB"/>
        </w:rPr>
        <w:t>To compare different policy network backbones, including MLP, Deep Sets and self-attention</w:t>
      </w:r>
      <w:r w:rsidR="00760822">
        <w:rPr>
          <w:lang w:val="en-GB"/>
        </w:rPr>
        <w:t>, and then select the strongest architecture for the final uncertainty aware PPO model</w:t>
      </w:r>
    </w:p>
    <w:p w14:paraId="5967C480" w14:textId="005D96CF" w:rsidR="0EEFC04E" w:rsidRDefault="0EEFC04E" w:rsidP="66812765">
      <w:pPr>
        <w:pStyle w:val="ListParagraph"/>
        <w:numPr>
          <w:ilvl w:val="0"/>
          <w:numId w:val="2"/>
        </w:numPr>
        <w:rPr>
          <w:lang w:val="en-GB"/>
        </w:rPr>
      </w:pPr>
      <w:r w:rsidRPr="66812765">
        <w:rPr>
          <w:lang w:val="en-GB"/>
        </w:rPr>
        <w:t xml:space="preserve">To modify the critic network by incorporating Monte Carlo Dropout </w:t>
      </w:r>
      <w:r w:rsidR="746D34D0" w:rsidRPr="66812765">
        <w:rPr>
          <w:lang w:val="en-GB"/>
        </w:rPr>
        <w:t>to</w:t>
      </w:r>
      <w:r w:rsidRPr="66812765">
        <w:rPr>
          <w:lang w:val="en-GB"/>
        </w:rPr>
        <w:t xml:space="preserve"> get estimation of the epistemic uncertainty during value prediction.</w:t>
      </w:r>
    </w:p>
    <w:p w14:paraId="150FCC4B" w14:textId="4190C34B" w:rsidR="623D805E" w:rsidRDefault="623D805E" w:rsidP="66812765">
      <w:pPr>
        <w:pStyle w:val="ListParagraph"/>
        <w:numPr>
          <w:ilvl w:val="0"/>
          <w:numId w:val="2"/>
        </w:numPr>
        <w:rPr>
          <w:lang w:val="en-GB"/>
        </w:rPr>
      </w:pPr>
      <w:r w:rsidRPr="66812765">
        <w:rPr>
          <w:lang w:val="en-GB"/>
        </w:rPr>
        <w:t>To develop an uncertainty-aware policy optimisation mechanism that integrates uncertainty estimates into the PPO learning process.</w:t>
      </w:r>
    </w:p>
    <w:p w14:paraId="3836243A" w14:textId="04D8879F" w:rsidR="5D6625DC" w:rsidRDefault="5D6625DC" w:rsidP="66812765">
      <w:pPr>
        <w:pStyle w:val="ListParagraph"/>
        <w:numPr>
          <w:ilvl w:val="0"/>
          <w:numId w:val="2"/>
        </w:numPr>
        <w:rPr>
          <w:lang w:val="en-GB"/>
        </w:rPr>
      </w:pPr>
      <w:r w:rsidRPr="66812765">
        <w:rPr>
          <w:lang w:val="en-GB"/>
        </w:rPr>
        <w:t>To train and evaluate the baseline and uncertainty-aware PPO agents under identical conditions</w:t>
      </w:r>
    </w:p>
    <w:p w14:paraId="420436B2" w14:textId="74D31D4F" w:rsidR="5D6625DC" w:rsidRDefault="5D6625DC" w:rsidP="66812765">
      <w:pPr>
        <w:pStyle w:val="ListParagraph"/>
        <w:numPr>
          <w:ilvl w:val="0"/>
          <w:numId w:val="2"/>
        </w:numPr>
        <w:rPr>
          <w:lang w:val="en-GB"/>
        </w:rPr>
      </w:pPr>
      <w:r w:rsidRPr="66812765">
        <w:rPr>
          <w:lang w:val="en-GB"/>
        </w:rPr>
        <w:t>To analyse the impact of uncertainty estimation on performance and safety, using metrics such as cumulative reward, collision rate and policy stability</w:t>
      </w:r>
    </w:p>
    <w:p w14:paraId="306299E4" w14:textId="4011B53D" w:rsidR="00C441DE" w:rsidRPr="00BA2E88" w:rsidRDefault="00681A51" w:rsidP="00BA2E88">
      <w:pPr>
        <w:pStyle w:val="Heading2"/>
      </w:pPr>
      <w:bookmarkStart w:id="12" w:name="_Toc22912179"/>
      <w:r>
        <w:t>Research Questions</w:t>
      </w:r>
      <w:bookmarkEnd w:id="12"/>
    </w:p>
    <w:p w14:paraId="7D81941F" w14:textId="07326D33" w:rsidR="00C441DE" w:rsidRDefault="00C441DE" w:rsidP="66812765">
      <w:pPr>
        <w:pStyle w:val="ListParagraph"/>
        <w:numPr>
          <w:ilvl w:val="0"/>
          <w:numId w:val="1"/>
        </w:numPr>
        <w:rPr>
          <w:lang w:val="en-GB"/>
        </w:rPr>
      </w:pPr>
      <w:r>
        <w:rPr>
          <w:lang w:val="en-GB"/>
        </w:rPr>
        <w:t>How does the choice of policy network architecture affect PPO performance in an autonomous driving task?</w:t>
      </w:r>
    </w:p>
    <w:p w14:paraId="7A1A7BC9" w14:textId="77777777" w:rsidR="00BA6A8D" w:rsidRPr="00BA6A8D" w:rsidRDefault="00BA6A8D" w:rsidP="00BA6A8D">
      <w:pPr>
        <w:pStyle w:val="ListParagraph"/>
        <w:rPr>
          <w:lang w:val="en-GB"/>
        </w:rPr>
      </w:pPr>
    </w:p>
    <w:p w14:paraId="4D275CA8" w14:textId="417854CB" w:rsidR="00BA6A8D" w:rsidRDefault="00BA6A8D" w:rsidP="66812765">
      <w:pPr>
        <w:pStyle w:val="ListParagraph"/>
        <w:numPr>
          <w:ilvl w:val="0"/>
          <w:numId w:val="1"/>
        </w:numPr>
        <w:rPr>
          <w:lang w:val="en-GB"/>
        </w:rPr>
      </w:pPr>
      <w:r>
        <w:rPr>
          <w:lang w:val="en-GB"/>
        </w:rPr>
        <w:t xml:space="preserve">Does penalising </w:t>
      </w:r>
      <w:r w:rsidR="003E03A8">
        <w:rPr>
          <w:lang w:val="en-GB"/>
        </w:rPr>
        <w:t>based on the critic’s uncertainty during PPO training improve safety compared to the baseline PPO agent</w:t>
      </w:r>
      <w:r w:rsidR="003A09DA">
        <w:rPr>
          <w:lang w:val="en-GB"/>
        </w:rPr>
        <w:t>?</w:t>
      </w:r>
    </w:p>
    <w:p w14:paraId="259E7B46" w14:textId="77777777" w:rsidR="00712348" w:rsidRPr="00712348" w:rsidRDefault="00712348" w:rsidP="00712348">
      <w:pPr>
        <w:pStyle w:val="ListParagraph"/>
        <w:rPr>
          <w:lang w:val="en-GB"/>
        </w:rPr>
      </w:pPr>
    </w:p>
    <w:p w14:paraId="2900FAB3" w14:textId="2536C6E0" w:rsidR="00712348" w:rsidRDefault="00712348" w:rsidP="66812765">
      <w:pPr>
        <w:pStyle w:val="ListParagraph"/>
        <w:numPr>
          <w:ilvl w:val="0"/>
          <w:numId w:val="1"/>
        </w:numPr>
        <w:rPr>
          <w:lang w:val="en-GB"/>
        </w:rPr>
      </w:pPr>
      <w:r>
        <w:rPr>
          <w:lang w:val="en-GB"/>
        </w:rPr>
        <w:t xml:space="preserve">How does uncertainty penalisation affect the </w:t>
      </w:r>
      <w:r w:rsidR="00BA2E88">
        <w:rPr>
          <w:lang w:val="en-GB"/>
        </w:rPr>
        <w:t>trade-off</w:t>
      </w:r>
      <w:r>
        <w:rPr>
          <w:lang w:val="en-GB"/>
        </w:rPr>
        <w:t xml:space="preserve"> between </w:t>
      </w:r>
      <w:r w:rsidR="00BA2E88">
        <w:rPr>
          <w:lang w:val="en-GB"/>
        </w:rPr>
        <w:t>episodic reward and collision rate</w:t>
      </w:r>
      <w:r w:rsidR="003A09DA">
        <w:rPr>
          <w:lang w:val="en-GB"/>
        </w:rPr>
        <w:t>?</w:t>
      </w:r>
    </w:p>
    <w:p w14:paraId="4EDCA644" w14:textId="3830CAC0" w:rsidR="00681A51" w:rsidRDefault="00681A51" w:rsidP="00681A51">
      <w:pPr>
        <w:pStyle w:val="Heading2"/>
      </w:pPr>
      <w:bookmarkStart w:id="13" w:name="_Toc22912180"/>
      <w:r>
        <w:t>Report Structure</w:t>
      </w:r>
      <w:bookmarkEnd w:id="13"/>
    </w:p>
    <w:p w14:paraId="0B9A4938" w14:textId="71872CD1" w:rsidR="00681A51" w:rsidRPr="004F57E3" w:rsidRDefault="000359CB" w:rsidP="00681A51">
      <w:pPr>
        <w:pStyle w:val="p2"/>
        <w:rPr>
          <w:rFonts w:ascii="Arial" w:hAnsi="Arial" w:cs="Arial"/>
          <w:sz w:val="22"/>
          <w:szCs w:val="22"/>
        </w:rPr>
      </w:pPr>
      <w:r w:rsidRPr="004F57E3">
        <w:rPr>
          <w:rFonts w:ascii="Arial" w:hAnsi="Arial" w:cs="Arial"/>
          <w:sz w:val="22"/>
          <w:szCs w:val="22"/>
        </w:rPr>
        <w:t>Chapter 2 reviews reinforcement learning and autonomous driving, PPO, permutation-invariant architectures and uncertainty estimation via Monte Carlo dropout. Chapter 3 describes the experimental setup</w:t>
      </w:r>
      <w:r w:rsidR="000E10F7" w:rsidRPr="004F57E3">
        <w:rPr>
          <w:rFonts w:ascii="Arial" w:hAnsi="Arial" w:cs="Arial"/>
          <w:sz w:val="22"/>
          <w:szCs w:val="22"/>
        </w:rPr>
        <w:t>, highway-env configuration, PPO implementation, backbone comparison and uncertainty-aware extension implementation</w:t>
      </w:r>
      <w:r w:rsidR="00D929A9" w:rsidRPr="004F57E3">
        <w:rPr>
          <w:rFonts w:ascii="Arial" w:hAnsi="Arial" w:cs="Arial"/>
          <w:sz w:val="22"/>
          <w:szCs w:val="22"/>
        </w:rPr>
        <w:t xml:space="preserve">. Chapter </w:t>
      </w:r>
      <w:r w:rsidR="004F57E3" w:rsidRPr="004F57E3">
        <w:rPr>
          <w:rFonts w:ascii="Arial" w:hAnsi="Arial" w:cs="Arial"/>
          <w:sz w:val="22"/>
          <w:szCs w:val="22"/>
        </w:rPr>
        <w:t>concludes the report by summarising the findings, limitations and future work.</w:t>
      </w:r>
    </w:p>
    <w:p w14:paraId="38F7B34D" w14:textId="77777777" w:rsidR="003A7952" w:rsidRDefault="00A71E82">
      <w:pPr>
        <w:pStyle w:val="Heading1"/>
      </w:pPr>
      <w:bookmarkStart w:id="14" w:name="_Toc22912181"/>
      <w:r>
        <w:lastRenderedPageBreak/>
        <w:t>Literature Review</w:t>
      </w:r>
      <w:bookmarkEnd w:id="14"/>
    </w:p>
    <w:p w14:paraId="37A9EB3E" w14:textId="16CF3743" w:rsidR="00A71E82" w:rsidRDefault="004E68C2" w:rsidP="00A71E82">
      <w:pPr>
        <w:pStyle w:val="Heading2"/>
      </w:pPr>
      <w:r>
        <w:t>Literature review overview</w:t>
      </w:r>
    </w:p>
    <w:p w14:paraId="0F1801E8" w14:textId="20D4246D" w:rsidR="002F6F96" w:rsidRDefault="002F6F96" w:rsidP="002F6F96">
      <w:pPr>
        <w:rPr>
          <w:lang w:val="en-GB"/>
        </w:rPr>
      </w:pPr>
      <w:r>
        <w:t>This chapter reviews literature relevant to the project. The review focuses on three main areas: reinforcement learning for autonomous driving, with a focus on PPO; uncertainty estimation methods, with a focus on Monte Carlo dropout; and permutation-invariant architectures for multi-object observations, such as Deep Sets and self-attention. Together, these areas provide the theoretical foundation for the two main stages of this project: backbone selection and the uncertainty-aware PPO extension.</w:t>
      </w:r>
    </w:p>
    <w:p w14:paraId="260E34E4" w14:textId="7E89490F" w:rsidR="0041408B" w:rsidRDefault="008E2A82" w:rsidP="001B40BB">
      <w:pPr>
        <w:pStyle w:val="Heading2"/>
      </w:pPr>
      <w:r>
        <w:t xml:space="preserve"> </w:t>
      </w:r>
      <w:r w:rsidR="001B40BB">
        <w:t>Reinforcement Learning for autonomous driving</w:t>
      </w:r>
    </w:p>
    <w:p w14:paraId="248617EF" w14:textId="7F67D891" w:rsidR="00447632" w:rsidRDefault="00BF1658" w:rsidP="00BE6801">
      <w:r>
        <w:t>Reinforcement Learning (RL), a subfield of Artificial Intelligence (AI), focuses on training agents to make decisions by interacting with their environment to maximise cumulative rewards [1]. RL is especially well suited to sequential decision-making problems because it learns policies that optimise long-term cumulative reward in an environment where each action influences future states and future decisions. For example, in autonomous driving, a lane change made by the ego vehicle at one moment can alter future traffic interactions.</w:t>
      </w:r>
    </w:p>
    <w:p w14:paraId="0049A171" w14:textId="13A73979" w:rsidR="00BE6801" w:rsidRDefault="00BF1658" w:rsidP="00BE6801">
      <w:r>
        <w:t>Autonomous driving is well suited to an RL formulation because it is a sequential decision-making problem in a dynamic and uncertain environment, where the agent must continually adapt to changing traffic conditions while balancing safety and efficiency. This makes autonomous driving a good domain for investigating whether an RL agent can learn effective behaviour through repeated interactions with its environment.</w:t>
      </w:r>
    </w:p>
    <w:p w14:paraId="39D5CAED" w14:textId="77E67038" w:rsidR="004E7917" w:rsidRDefault="00CF631D" w:rsidP="00BE6801">
      <w:r>
        <w:t>Although autonomous driving is suited to RL, there are still several challenges. The ego vehicle must operate in the presence of multiple nearby vehicles, meaning that its decision depends on both its own state and the state of other vehicles. This creates a complex multi-agent scenario that is highly unpredictable. Autonomous driving is also safety-critical, as poor decisions may result in collisions or other unsafe events. These factors make autonomous driving a demanding field for RL, requiring the agent to learn policies that are not only efficient but also safe.</w:t>
      </w:r>
    </w:p>
    <w:p w14:paraId="26E00C8E" w14:textId="64AE55CB" w:rsidR="00100CFB" w:rsidRDefault="00100CFB" w:rsidP="00BE6801">
      <w:r>
        <w:t>Because autonomous driving is safety-critical, training directly in real-world environments is impractical due to high safety risks, high costs and limited controllability. Allowing an agent to train on a public road would be nonsensical, particularly during the early stages where unsafe behaviour is almost guaranteed. Simulation therefore plays a crucial role, as it enables large amounts of experience to be generated without the safety risks and high costs of real-world testing. This makes simulation environments such as highway-env [2] especially important for developing autonomous vehicles using an RL approach.</w:t>
      </w:r>
    </w:p>
    <w:p w14:paraId="1D1258EA" w14:textId="21C3EC41" w:rsidR="004015B6" w:rsidRDefault="004015B6" w:rsidP="00BE6801">
      <w:r>
        <w:t>Among reinforcement learning algorithms, Proximal Policy Optimisation (PPO) is suitable for the autonomous driving experiments in this project due to its relative simplicity, stability and strong empirical performance across benchmark tasks [3]. However, the use of PPO does not resolve important challenges such as uncertainty in unfamiliar states or the ability to make consistently safe decisions. These limitations motivate the two main parts of this project: improving the policy representation through backbone selection and extending PPO with uncertainty estimation in the critic network.</w:t>
      </w:r>
    </w:p>
    <w:p w14:paraId="37F5D951" w14:textId="2398F406" w:rsidR="00F37858" w:rsidRDefault="00F37858" w:rsidP="00CD365C">
      <w:pPr>
        <w:pStyle w:val="Heading2"/>
      </w:pPr>
      <w:r>
        <w:t>Proximal Policy Optimisation (PPO)</w:t>
      </w:r>
    </w:p>
    <w:p w14:paraId="6F762C93" w14:textId="7611D7AD" w:rsidR="00CD365C" w:rsidRDefault="0062064F" w:rsidP="00BE6801">
      <w:r>
        <w:t>Proximal Policy Optimisation (PPO) is a policy-gradient reinforcement learning algorithm that improves training stability by restricting excessively large policy updates, through a clipping mechanism, between iterations, while still allowing efficient optimisation through repeated minibatch updates (Schulman et al., 2017). It is split into two parts: the actor network and the critic network. The actor network selects actions and the critic estimates the value of states. PPO has become widely used as a baseline for continuous-control reinforcement learning tasks.</w:t>
      </w:r>
    </w:p>
    <w:p w14:paraId="0DEA8F91" w14:textId="7B239EFD" w:rsidR="001F72D1" w:rsidRDefault="001F72D1" w:rsidP="00BE6801">
      <w:r>
        <w:t>PPO has become widely adopted because it offers a strong balance between its implementation simplicity, training stability and empirical performance. In contrast with earlier reinforcement learning approaches such as Q-learning, PPO provides a more practical optimisation procedure allowing multiple minibatch updates while reducing the risk of destructive policy changes. This makes it easier to train reliably across a range of reinforcement learning tasks.</w:t>
      </w:r>
    </w:p>
    <w:p w14:paraId="6BE0D91B" w14:textId="77777777" w:rsidR="002628DD" w:rsidRDefault="005D5C8B" w:rsidP="00BE6801">
      <w:r>
        <w:t>PPO is well suited to this project because it can learn sequential decision-making behaviour in a dynamic highway environment while supporting continuous control. In this project, the agent operates in a continuous action space, making decisions about the direction and speed of the vehicle, for which smooth policy outputs are desirable. PPO is also well suited to simulation-based training, as the simulation repeatedly provides new interaction data from the current policy, which is needed for PPO to be practical.</w:t>
      </w:r>
    </w:p>
    <w:p w14:paraId="5737FD56" w14:textId="7A3AC8A3" w:rsidR="005D5C8B" w:rsidRDefault="00B14438" w:rsidP="00BE6801">
      <w:r>
        <w:t>Despite all the advantages PPO provides, it does not resolve several important challenges in autonomous driving. In particular, it does not explicitly use uncertainty, meaning that the agent has no direct means of knowing how confident it is in unfamiliar and difficult states. Safe behaviour should also be encouraged through the reward system. Furthermore, PPO performance also depends strongly on the quality of the observation representation and policy architecture. These limitations motivate the two main directions tackled in this project: comparing alternative policy backbones and providing an uncertainty-aware extension to the PPO algorithm.</w:t>
      </w:r>
    </w:p>
    <w:p w14:paraId="647BE2DE" w14:textId="2444F41F" w:rsidR="004C4DA8" w:rsidRDefault="00C96C00" w:rsidP="004C4DA8">
      <w:pPr>
        <w:pStyle w:val="Heading2"/>
      </w:pPr>
      <w:r>
        <w:t>Permutation Invariance</w:t>
      </w:r>
    </w:p>
    <w:p w14:paraId="0A9FAA14" w14:textId="2ED6A5AF" w:rsidR="00CD27B4" w:rsidRDefault="00CD27B4" w:rsidP="00CD27B4">
      <w:pPr>
        <w:rPr>
          <w:lang w:val="en-GB"/>
        </w:rPr>
      </w:pPr>
      <w:r>
        <w:t>In autonomous driving tasks, the agent observes multiple surrounding vehicles, each with features such as velocity and position. When using a standard multi-layer perceptron (MLP), the model processes the observation as a flattened input vector and is therefore sensitive to the ordering of the vehicles. As a result, two similar traffic situations may produce different policy outputs if the observed vehicles are arranged in a different order. This motivates the use of permutation-invariant architectures for this reinforcement learning task.</w:t>
      </w:r>
    </w:p>
    <w:p w14:paraId="7AFA2515" w14:textId="0F16CFB6" w:rsidR="004C4DA8" w:rsidRDefault="00F66B7D" w:rsidP="00BE6801">
      <w:pPr>
        <w:rPr>
          <w:lang w:val="en-GB"/>
        </w:rPr>
      </w:pPr>
      <w:r>
        <w:t>Permutation invariance refers to the property that the output of a model should remain unchanged when the order of elements in a set is altered (Zaheer et al., 2017). In the context of autonomous driving, this is important because reordering the surrounding vehicles in the observation should not change the underlying meaning of the traffic situation, and therefore should not change the policy output. Deep Sets is a permutation-invariant neural network architecture proposed for learning over set-structured inputs while preserving this property. In a Deep Sets model, each element, in this case each vehicle, is processed individually through a shared encoder, and the resulting embeddings are then combined using a symmetric aggregation function, such as mean pooling or max pooling. As these functions are order-independent, the resulting representation is permutation invariant, making Deep Sets a well suited choice for multi-vehicle reinforcement learning tasks.</w:t>
      </w:r>
    </w:p>
    <w:p w14:paraId="6560EE3A" w14:textId="6DCBAEE5" w:rsidR="008575D8" w:rsidRDefault="008575D8" w:rsidP="00BE6801">
      <w:pPr>
        <w:rPr>
          <w:lang w:val="en-GB"/>
        </w:rPr>
      </w:pPr>
      <w:r>
        <w:t>Although symmetric aggregation results in a permutation invariant representation, the choice of the function affects the type of information captured in the final set representation. Mean pooling provides a summary of the overall traffic context by averaging features across observed vehicles. However, this averaging process may dilute the importance of some vehicles, making it harder for the agent to respond to a nearby slow or hazardous vehicle which may result in more crashes. In contrast, max pooling preserves the strongest feature responses across the set, making it better suited to retaining dominant signals. For traffic-based decision making, a combination of both mean and max pooling may provide a richer final representation by capturing both the summary of overall traffic context and the most relevant vehicle features.</w:t>
      </w:r>
    </w:p>
    <w:p w14:paraId="44A79D40" w14:textId="5181899B" w:rsidR="00DB7B40" w:rsidRDefault="00A138F0" w:rsidP="00BE6801">
      <w:pPr>
        <w:rPr>
          <w:lang w:val="en-GB"/>
        </w:rPr>
      </w:pPr>
      <w:r>
        <w:t>Self-attention is a more flexible architecture than Deep Sets for processing traffic observations. Self-attention allows a model to represent each element of an input sequence or set by considering its relationship to other elements, enabling the model to assign different levels of importance to different inputs (Vaswani et al., 2017). Rather than summarising vehicle embeddings using aggregation functions, self-attention allows the model to assign different importance to different vehicles while also capturing relationships between them. This is significant in autonomous driving because the importance of a surrounding vehicle depends not only on its state but also on its relationship with the ego vehicle and other nearby vehicles. As a result, self-attention can, in principle, produce a richer and more context-sensitive traffic representation compared with a Deep Sets model. However, this greater expressiveness comes at the cost of increased model complexity, which may make training more difficult and require more data or tuning to achieve strong results.</w:t>
      </w:r>
    </w:p>
    <w:p w14:paraId="2994FD43" w14:textId="0CBF5ADC" w:rsidR="00DB7B40" w:rsidRDefault="00DB7B40" w:rsidP="003C4F82">
      <w:pPr>
        <w:pStyle w:val="Heading2"/>
      </w:pPr>
      <w:r>
        <w:t>Uncertainty in reinforcement lear</w:t>
      </w:r>
      <w:r w:rsidR="003C4F82">
        <w:t>ning</w:t>
      </w:r>
    </w:p>
    <w:p w14:paraId="6883DBA7" w14:textId="314C6A19" w:rsidR="003C4F82" w:rsidRDefault="00ED056E" w:rsidP="00BE6801">
      <w:pPr>
        <w:rPr>
          <w:lang w:val="en-GB"/>
        </w:rPr>
      </w:pPr>
      <w:r>
        <w:t>Uncertainty is an important consideration in reinforcement learning because agents are often required to make decisions where future outcomes are not predictable. When uncertainty is not accounted for, an agent may act unreliably in unfamiliar or complex situations, reducing both robustness and decision accuracy. This is important in autonomous driving, where traffic conditions change continuously and the behaviour of nearby vehicles can be unpredictable at times. In such tasks where safety is a priority, understanding when the model is uncertain may help identify situations in which more cautious behaviour is needed.</w:t>
      </w:r>
    </w:p>
    <w:p w14:paraId="176856B1" w14:textId="315FAD58" w:rsidR="00F87626" w:rsidRDefault="00A9185A" w:rsidP="00BE6801">
      <w:pPr>
        <w:rPr>
          <w:lang w:val="en-GB"/>
        </w:rPr>
      </w:pPr>
      <w:r>
        <w:t>Uncertainty is commonly divided into epistemic and aleatoric uncertainty. Epistemic uncertainty arises from uncertainty in the model and can be reduced with additional data, whereas aleatoric uncertainty reflects noise inherent in the observations and cannot be removed simply by collecting more data (Kendall and Gal, 2017). For reinforcement learning, epistemic uncertainty is important as it may highlight situations in which the model lacks confidence due to limited experience. This is especially relevant when the agent encounters rare traffic patterns or complex interactions that were not covered well in training.</w:t>
      </w:r>
    </w:p>
    <w:p w14:paraId="01034F22" w14:textId="192A2AF2" w:rsidR="007D6CF1" w:rsidRDefault="007D6CF1" w:rsidP="00BE6801">
      <w:pPr>
        <w:rPr>
          <w:lang w:val="en-GB"/>
        </w:rPr>
      </w:pPr>
      <w:r>
        <w:t>Estimating uncertainty in reinforcement learning can be challenging especially where the model must operate over high dimensional state spaces. A practical and widely used uncertainty approximation is Monte Carlo dropout. Monte Carlo dropout estimates uncertainty by keeping dropout active at inference time and performing multiple stochastic forward passes, with the spread of predictions used as an approximation of model uncertainty (Gal and Ghahramani, 2016). This makes Monte Carlo dropout a good choice for uncertainty estimation, as it provides a relatively lightweight approximation (compared with ensembles) without requiring a full Bayesian neural network.</w:t>
      </w:r>
    </w:p>
    <w:p w14:paraId="5870C89D" w14:textId="305ADCDD" w:rsidR="00AB212A" w:rsidRDefault="001948EE" w:rsidP="00BE6801">
      <w:pPr>
        <w:rPr>
          <w:lang w:val="en-GB"/>
        </w:rPr>
      </w:pPr>
      <w:r>
        <w:t>In autonomous driving, uncertainty approximation is valuable because it can help identify states in which the model is less reliable or has limited experience. In principle, this could support more cautious or better-informed decision making when the agent encounters unfamiliar traffic situations. However, PPO does not estimate uncertainty, which means that the policy operates without a direct measure of model confidence. This motivates the use of an uncertainty-aware extension to the standard PPO algorithm, in which uncertainty approximation is used to help the agent make better-informed decisions.</w:t>
      </w:r>
    </w:p>
    <w:p w14:paraId="7B2CAA41" w14:textId="74209C4D" w:rsidR="00566BF9" w:rsidRDefault="00D504C4" w:rsidP="00035212">
      <w:pPr>
        <w:pStyle w:val="Heading2"/>
      </w:pPr>
      <w:r>
        <w:t xml:space="preserve">Related work and Research </w:t>
      </w:r>
      <w:r w:rsidR="00035212">
        <w:t>Gap</w:t>
      </w:r>
    </w:p>
    <w:p w14:paraId="62445FEB" w14:textId="7B427953" w:rsidR="00035212" w:rsidRDefault="00524EED" w:rsidP="00BE6801">
      <w:pPr>
        <w:rPr>
          <w:lang w:val="en-GB"/>
        </w:rPr>
      </w:pPr>
      <w:r>
        <w:t>Reinforcement learning has been widely explored for autonomous driving, including tasks such as overtaking, lane keeping and collision avoidance in simulated traffic environments (Leurent and Mercat, 2019). Much of this work has been conducted in simulation, such as highway-env, where agents can be trained while avoiding the safety risks and costs of real-world testing (Farama Foundation, n.d.). Prior studies have shown that reinforcement learning can produce effective driving behaviour in controlled environments, indicating its potential for sequential traffic decision making. However, the literature also shows that achieving a robust and reliable agent remains challenging, especially in an unpredictable multi-vehicle environment where safety is critical (Gu et al., 2023).</w:t>
      </w:r>
    </w:p>
    <w:p w14:paraId="045FCFED" w14:textId="2A17B08F" w:rsidR="004E5C1F" w:rsidRDefault="004E5C1F" w:rsidP="00BE6801">
      <w:pPr>
        <w:rPr>
          <w:lang w:val="en-GB"/>
        </w:rPr>
      </w:pPr>
      <w:r>
        <w:t>A challenge in autonomous driving using reinforcement learning is how to represent multiple surrounding vehicles in a way that preserves the context of the traffic scenario. Prior work has explored set based and attention based representations that are better suited for multi-object observations. Deep Sets provides a permutation-invariant approach for learning over sets (Zaheer et al., 2017), whereas attention based representations can capture relative importance and interactions between objects (Vaswani et al., 2017). Together, these works motivate the comparison between different policy backbones for traffic-based decision making.</w:t>
      </w:r>
    </w:p>
    <w:p w14:paraId="63651DF8" w14:textId="5AA919C0" w:rsidR="00B3165A" w:rsidRDefault="00B3165A" w:rsidP="00BE6801">
      <w:pPr>
        <w:rPr>
          <w:lang w:val="en-GB"/>
        </w:rPr>
      </w:pPr>
      <w:r>
        <w:t>Uncertainty-aware reinforcement learning has received increasing research attention, particularly in safety-critical domains where an unreliable decision could lead to a dangerous consequence (Clements et al., 2019; Zhao et al., 2023). A central idea in the literature is that estimating uncertainty may help identify states in which the agent has limited confidence, which could be used to make the agent exhibit safer behaviour. Prior work has explored Bayesian and approximate Bayesian approaches for uncertainty estimation, such as Monte Carlo dropout as a practical method (Gal and Ghahramani, 2016). However, effectively integrating uncertainty estimation into reinforcement learning remains challenging, especially in autonomous driving tasks. This motivates the use of an uncertainty-aware extension to a reinforcement learning algorithm.</w:t>
      </w:r>
    </w:p>
    <w:p w14:paraId="56B0B886" w14:textId="0FA2248B" w:rsidR="0093515B" w:rsidRPr="0062064F" w:rsidRDefault="00246DFF" w:rsidP="00BE6801">
      <w:pPr>
        <w:rPr>
          <w:lang w:val="en-GB"/>
        </w:rPr>
      </w:pPr>
      <w:r>
        <w:t>Overall, the literature in this field shows that reinforcement learning has high potential in autonomous driving, while also highlighting the significance of both state representation and the agent being uncertainty-aware. However, there remains value in a study that examines these two issues within a single experimental pipeline. In particular, there appears to be limited work that first compares different policy backbones and then evaluates uncertainty-aware extensions built on top of the selected policy. This project addresses that gap by comparing standard MLP, two Deep Sets models and self-attention policy backbones within the environment, and then evaluating whether an uncertainty-aware extension can improve overall safety.</w:t>
      </w:r>
    </w:p>
    <w:p w14:paraId="7B6F8872" w14:textId="77777777" w:rsidR="001B40BB" w:rsidRPr="002F6F96" w:rsidRDefault="001B40BB" w:rsidP="002F6F96">
      <w:pPr>
        <w:rPr>
          <w:lang w:val="en-GB"/>
        </w:rPr>
      </w:pPr>
    </w:p>
    <w:p w14:paraId="55427FD4" w14:textId="77777777" w:rsidR="00A84BB7" w:rsidRPr="00536710" w:rsidRDefault="00A84BB7" w:rsidP="00536710">
      <w:pPr>
        <w:rPr>
          <w:lang w:val="en-GB"/>
        </w:rPr>
      </w:pPr>
    </w:p>
    <w:p w14:paraId="0CB273C8" w14:textId="77777777" w:rsidR="00A71E82" w:rsidRDefault="00A71E82" w:rsidP="00A71E82"/>
    <w:p w14:paraId="532650A2" w14:textId="77777777" w:rsidR="00A62342" w:rsidRDefault="00A62342" w:rsidP="007B244E">
      <w:pPr>
        <w:rPr>
          <w:lang w:val="en-GB"/>
        </w:rPr>
      </w:pPr>
    </w:p>
    <w:p w14:paraId="7FF04A3D" w14:textId="77777777" w:rsidR="00681A51" w:rsidRPr="00A62342" w:rsidRDefault="00681A51" w:rsidP="00A62342">
      <w:pPr>
        <w:rPr>
          <w:lang w:val="en-GB"/>
        </w:rPr>
      </w:pPr>
    </w:p>
    <w:p w14:paraId="405CFBDF" w14:textId="17937523" w:rsidR="003A7952" w:rsidRDefault="261F322C">
      <w:pPr>
        <w:pStyle w:val="Heading1"/>
      </w:pPr>
      <w:r>
        <w:lastRenderedPageBreak/>
        <w:t>Experiment</w:t>
      </w:r>
      <w:r w:rsidR="002C0B67">
        <w:t>ation</w:t>
      </w:r>
    </w:p>
    <w:p w14:paraId="37B55660" w14:textId="44422FF1" w:rsidR="00984AE0" w:rsidRDefault="00563CF4" w:rsidP="00984AE0">
      <w:pPr>
        <w:pStyle w:val="Heading2"/>
      </w:pPr>
      <w:r>
        <w:t>Experimental Overview</w:t>
      </w:r>
    </w:p>
    <w:p w14:paraId="4827D9C1" w14:textId="25E2565B" w:rsidR="00563CF4" w:rsidRDefault="00A632E6" w:rsidP="00563CF4">
      <w:pPr>
        <w:rPr>
          <w:lang w:val="en-GB"/>
        </w:rPr>
      </w:pPr>
      <w:r>
        <w:rPr>
          <w:lang w:val="en-GB"/>
        </w:rPr>
        <w:t>This</w:t>
      </w:r>
      <w:r w:rsidR="00F90AF6">
        <w:rPr>
          <w:lang w:val="en-GB"/>
        </w:rPr>
        <w:t xml:space="preserve"> </w:t>
      </w:r>
      <w:r>
        <w:rPr>
          <w:lang w:val="en-GB"/>
        </w:rPr>
        <w:t>chapter describes the experimental procedure used to evaluate</w:t>
      </w:r>
      <w:r w:rsidR="00520B8A">
        <w:rPr>
          <w:lang w:val="en-GB"/>
        </w:rPr>
        <w:t xml:space="preserve"> different policy network backbones and the proposed uncertainty</w:t>
      </w:r>
      <w:r w:rsidR="00F90AF6">
        <w:rPr>
          <w:lang w:val="en-GB"/>
        </w:rPr>
        <w:t>-</w:t>
      </w:r>
      <w:r w:rsidR="00520B8A">
        <w:rPr>
          <w:lang w:val="en-GB"/>
        </w:rPr>
        <w:t xml:space="preserve">aware extension </w:t>
      </w:r>
      <w:r w:rsidR="0039290F">
        <w:rPr>
          <w:lang w:val="en-GB"/>
        </w:rPr>
        <w:t xml:space="preserve">introduced </w:t>
      </w:r>
      <w:r w:rsidR="00520B8A">
        <w:rPr>
          <w:lang w:val="en-GB"/>
        </w:rPr>
        <w:t xml:space="preserve">earlier. The </w:t>
      </w:r>
      <w:r w:rsidR="00540EC7">
        <w:rPr>
          <w:lang w:val="en-GB"/>
        </w:rPr>
        <w:t xml:space="preserve">first stage of experimentation </w:t>
      </w:r>
      <w:r w:rsidR="00381453">
        <w:rPr>
          <w:lang w:val="en-GB"/>
        </w:rPr>
        <w:t xml:space="preserve">focused on selecting </w:t>
      </w:r>
      <w:r w:rsidR="00540EC7">
        <w:rPr>
          <w:lang w:val="en-GB"/>
        </w:rPr>
        <w:t>the</w:t>
      </w:r>
      <w:r w:rsidR="00381453">
        <w:rPr>
          <w:lang w:val="en-GB"/>
        </w:rPr>
        <w:t xml:space="preserve"> most suitable</w:t>
      </w:r>
      <w:r w:rsidR="00540EC7">
        <w:rPr>
          <w:lang w:val="en-GB"/>
        </w:rPr>
        <w:t xml:space="preserve"> </w:t>
      </w:r>
      <w:r w:rsidR="00462DE4">
        <w:rPr>
          <w:lang w:val="en-GB"/>
        </w:rPr>
        <w:t xml:space="preserve">backbone </w:t>
      </w:r>
      <w:r w:rsidR="00381453">
        <w:rPr>
          <w:lang w:val="en-GB"/>
        </w:rPr>
        <w:t xml:space="preserve">architecture </w:t>
      </w:r>
      <w:r w:rsidR="004E290A">
        <w:rPr>
          <w:lang w:val="en-GB"/>
        </w:rPr>
        <w:t xml:space="preserve">for the policy network, which is </w:t>
      </w:r>
      <w:r w:rsidR="00462DE4">
        <w:rPr>
          <w:lang w:val="en-GB"/>
        </w:rPr>
        <w:t>used in both the baseline</w:t>
      </w:r>
      <w:r w:rsidR="004E290A">
        <w:rPr>
          <w:lang w:val="en-GB"/>
        </w:rPr>
        <w:t xml:space="preserve"> PPO</w:t>
      </w:r>
      <w:r w:rsidR="00462DE4">
        <w:rPr>
          <w:lang w:val="en-GB"/>
        </w:rPr>
        <w:t xml:space="preserve"> and t</w:t>
      </w:r>
      <w:r w:rsidR="004E290A">
        <w:rPr>
          <w:lang w:val="en-GB"/>
        </w:rPr>
        <w:t>he uncertainty-aware model</w:t>
      </w:r>
      <w:r w:rsidR="00462DE4">
        <w:rPr>
          <w:lang w:val="en-GB"/>
        </w:rPr>
        <w:t>. The second stage was evaluating between the performance between the baseline and the proposed uncertainty aware model.</w:t>
      </w:r>
    </w:p>
    <w:p w14:paraId="23732811" w14:textId="5785114E" w:rsidR="00316B66" w:rsidRDefault="00316B66" w:rsidP="00563CF4">
      <w:pPr>
        <w:rPr>
          <w:lang w:val="en-GB"/>
        </w:rPr>
      </w:pPr>
      <w:r>
        <w:rPr>
          <w:lang w:val="en-GB"/>
        </w:rPr>
        <w:t xml:space="preserve">The </w:t>
      </w:r>
      <w:r w:rsidR="006D0198">
        <w:rPr>
          <w:lang w:val="en-GB"/>
        </w:rPr>
        <w:t xml:space="preserve">experiments were conducted in </w:t>
      </w:r>
      <w:r>
        <w:rPr>
          <w:lang w:val="en-GB"/>
        </w:rPr>
        <w:t>the highway-env environment wh</w:t>
      </w:r>
      <w:r w:rsidR="00BC6ED4">
        <w:rPr>
          <w:lang w:val="en-GB"/>
        </w:rPr>
        <w:t>ere there is an autonomous vehicle</w:t>
      </w:r>
      <w:r w:rsidR="006D0198">
        <w:rPr>
          <w:lang w:val="en-GB"/>
        </w:rPr>
        <w:t xml:space="preserve"> that is driving</w:t>
      </w:r>
      <w:r w:rsidR="00BC6ED4">
        <w:rPr>
          <w:lang w:val="en-GB"/>
        </w:rPr>
        <w:t xml:space="preserve"> on a </w:t>
      </w:r>
      <w:r w:rsidR="006D0198">
        <w:rPr>
          <w:lang w:val="en-GB"/>
        </w:rPr>
        <w:t>three-</w:t>
      </w:r>
      <w:r w:rsidR="00BC6ED4">
        <w:rPr>
          <w:lang w:val="en-GB"/>
        </w:rPr>
        <w:t xml:space="preserve">lane highway. The </w:t>
      </w:r>
      <w:r w:rsidR="006D0198">
        <w:rPr>
          <w:lang w:val="en-GB"/>
        </w:rPr>
        <w:t>agen</w:t>
      </w:r>
      <w:r w:rsidR="00487CBF">
        <w:rPr>
          <w:lang w:val="en-GB"/>
        </w:rPr>
        <w:t>t</w:t>
      </w:r>
      <w:r w:rsidR="006D0198">
        <w:rPr>
          <w:lang w:val="en-GB"/>
        </w:rPr>
        <w:t xml:space="preserve"> </w:t>
      </w:r>
      <w:r w:rsidR="00487CBF">
        <w:rPr>
          <w:lang w:val="en-GB"/>
        </w:rPr>
        <w:t>is</w:t>
      </w:r>
      <w:r w:rsidR="00BC6ED4">
        <w:rPr>
          <w:lang w:val="en-GB"/>
        </w:rPr>
        <w:t xml:space="preserve"> rewarded for </w:t>
      </w:r>
      <w:r w:rsidR="00A041A2">
        <w:rPr>
          <w:lang w:val="en-GB"/>
        </w:rPr>
        <w:t xml:space="preserve">avoiding collisions, </w:t>
      </w:r>
      <w:r w:rsidR="00487CBF">
        <w:rPr>
          <w:lang w:val="en-GB"/>
        </w:rPr>
        <w:t xml:space="preserve">maintaining a reasonable speed </w:t>
      </w:r>
      <w:r w:rsidR="00A041A2">
        <w:rPr>
          <w:lang w:val="en-GB"/>
        </w:rPr>
        <w:t xml:space="preserve">and </w:t>
      </w:r>
      <w:r w:rsidR="00487CBF">
        <w:rPr>
          <w:lang w:val="en-GB"/>
        </w:rPr>
        <w:t xml:space="preserve">making </w:t>
      </w:r>
      <w:r w:rsidR="00A041A2">
        <w:rPr>
          <w:lang w:val="en-GB"/>
        </w:rPr>
        <w:t>safe lane selection</w:t>
      </w:r>
      <w:r w:rsidR="00487CBF">
        <w:rPr>
          <w:lang w:val="en-GB"/>
        </w:rPr>
        <w:t xml:space="preserve"> decisions</w:t>
      </w:r>
      <w:r w:rsidR="00E16791">
        <w:rPr>
          <w:lang w:val="en-GB"/>
        </w:rPr>
        <w:t>. The evaluation metrics</w:t>
      </w:r>
      <w:r w:rsidR="00D00BFC">
        <w:rPr>
          <w:lang w:val="en-GB"/>
        </w:rPr>
        <w:t xml:space="preserve"> </w:t>
      </w:r>
      <w:r w:rsidR="00E16791">
        <w:rPr>
          <w:lang w:val="en-GB"/>
        </w:rPr>
        <w:t xml:space="preserve">used </w:t>
      </w:r>
      <w:r w:rsidR="00D00BFC">
        <w:rPr>
          <w:lang w:val="en-GB"/>
        </w:rPr>
        <w:t xml:space="preserve">for </w:t>
      </w:r>
      <w:r w:rsidR="00E16791">
        <w:rPr>
          <w:lang w:val="en-GB"/>
        </w:rPr>
        <w:t>compar</w:t>
      </w:r>
      <w:r w:rsidR="00D00BFC">
        <w:rPr>
          <w:lang w:val="en-GB"/>
        </w:rPr>
        <w:t xml:space="preserve">ison </w:t>
      </w:r>
      <w:r w:rsidR="00E16791">
        <w:rPr>
          <w:lang w:val="en-GB"/>
        </w:rPr>
        <w:t>w</w:t>
      </w:r>
      <w:r w:rsidR="00D00BFC">
        <w:rPr>
          <w:lang w:val="en-GB"/>
        </w:rPr>
        <w:t>ere</w:t>
      </w:r>
      <w:r w:rsidR="00E16791">
        <w:rPr>
          <w:lang w:val="en-GB"/>
        </w:rPr>
        <w:t xml:space="preserve"> average episodic return, average episodic length</w:t>
      </w:r>
      <w:r w:rsidR="00E2463A">
        <w:rPr>
          <w:lang w:val="en-GB"/>
        </w:rPr>
        <w:t xml:space="preserve"> and collision rate. The models were trained and evaluated under controlled settings to ensure fair comparisons.</w:t>
      </w:r>
    </w:p>
    <w:p w14:paraId="625CC927" w14:textId="66E0567F" w:rsidR="0005791B" w:rsidRDefault="00973DFA" w:rsidP="0005791B">
      <w:pPr>
        <w:pStyle w:val="Heading2"/>
      </w:pPr>
      <w:r>
        <w:t xml:space="preserve"> Highway</w:t>
      </w:r>
      <w:r w:rsidR="003C515F">
        <w:t>-env setup</w:t>
      </w:r>
    </w:p>
    <w:p w14:paraId="71360F0E" w14:textId="588E6CFA" w:rsidR="001A1809" w:rsidRDefault="00BE1BF7" w:rsidP="003C515F">
      <w:r>
        <w:rPr>
          <w:lang w:val="en-GB"/>
        </w:rPr>
        <w:t>The environment used</w:t>
      </w:r>
      <w:r w:rsidR="00006E45">
        <w:rPr>
          <w:lang w:val="en-GB"/>
        </w:rPr>
        <w:t xml:space="preserve"> in this project</w:t>
      </w:r>
      <w:r>
        <w:rPr>
          <w:lang w:val="en-GB"/>
        </w:rPr>
        <w:t xml:space="preserve"> was a </w:t>
      </w:r>
      <w:r w:rsidR="00006E45">
        <w:rPr>
          <w:lang w:val="en-GB"/>
        </w:rPr>
        <w:t>custom</w:t>
      </w:r>
      <w:r w:rsidR="00252023">
        <w:rPr>
          <w:lang w:val="en-GB"/>
        </w:rPr>
        <w:t xml:space="preserve">ised version of the </w:t>
      </w:r>
      <w:r>
        <w:rPr>
          <w:lang w:val="en-GB"/>
        </w:rPr>
        <w:t xml:space="preserve">highway-v0 </w:t>
      </w:r>
      <w:r w:rsidR="008C387E">
        <w:rPr>
          <w:lang w:val="en-GB"/>
        </w:rPr>
        <w:t>environment</w:t>
      </w:r>
      <w:r w:rsidR="00252023">
        <w:rPr>
          <w:lang w:val="en-GB"/>
        </w:rPr>
        <w:t xml:space="preserve"> from the highway-env library</w:t>
      </w:r>
      <w:r w:rsidR="008C387E">
        <w:rPr>
          <w:lang w:val="en-GB"/>
        </w:rPr>
        <w:t xml:space="preserve">. </w:t>
      </w:r>
      <w:r w:rsidR="008C387E" w:rsidRPr="008C387E">
        <w:t xml:space="preserve">the </w:t>
      </w:r>
      <w:r w:rsidR="008C387E">
        <w:t>RL</w:t>
      </w:r>
      <w:r w:rsidR="00C71221">
        <w:t xml:space="preserve"> </w:t>
      </w:r>
      <w:r w:rsidR="008C387E">
        <w:t xml:space="preserve">agent </w:t>
      </w:r>
      <w:r w:rsidR="008C387E" w:rsidRPr="008C387E">
        <w:t>is driving on a multilane highway populated with other vehicles. The agent’s objective is to reach a high speed while avoiding collisions with neighbouring vehicles. Driving on the right side of the road is also rewarded</w:t>
      </w:r>
      <w:r w:rsidR="008C387E">
        <w:t xml:space="preserve">[2]. </w:t>
      </w:r>
      <w:r w:rsidR="005D5D6C">
        <w:t>In the version used there is 3 lanes, one ego vehicle controlled by the agent and surrounding traffic generated by the environment.</w:t>
      </w:r>
    </w:p>
    <w:p w14:paraId="2AB7C5AA" w14:textId="0B6D5C1D" w:rsidR="001A1809" w:rsidRDefault="00891B36" w:rsidP="003C515F">
      <w:r>
        <w:t xml:space="preserve">In the </w:t>
      </w:r>
      <w:r w:rsidR="001A1809">
        <w:t>custom environment</w:t>
      </w:r>
      <w:r w:rsidR="000877BF">
        <w:t xml:space="preserve">, </w:t>
      </w:r>
      <w:r>
        <w:t>traffic continuously spawn</w:t>
      </w:r>
      <w:r w:rsidR="000877BF">
        <w:t>s both</w:t>
      </w:r>
      <w:r>
        <w:t xml:space="preserve"> behind and ahead of the</w:t>
      </w:r>
      <w:r w:rsidR="009467AB">
        <w:t xml:space="preserve"> </w:t>
      </w:r>
      <w:r w:rsidR="000877BF">
        <w:t>ego vehicle</w:t>
      </w:r>
      <w:r w:rsidR="009467AB">
        <w:t>, creating a dynamic driving scenario</w:t>
      </w:r>
      <w:r w:rsidR="009E7B78">
        <w:t>.</w:t>
      </w:r>
      <w:r w:rsidR="00973742">
        <w:t xml:space="preserve"> The observation</w:t>
      </w:r>
      <w:r w:rsidR="00C17531">
        <w:t xml:space="preserve"> includes multiple nearby vehicles</w:t>
      </w:r>
      <w:r w:rsidR="003E202C">
        <w:t>, with e</w:t>
      </w:r>
      <w:r w:rsidR="00390A50">
        <w:t xml:space="preserve">ach vehicle has the following features: </w:t>
      </w:r>
      <w:r w:rsidR="00800FBE">
        <w:t>p</w:t>
      </w:r>
      <w:r w:rsidR="00522AA0">
        <w:t>resence, x, y</w:t>
      </w:r>
      <w:r w:rsidR="00BF3BF8">
        <w:t>(y co-ordinate relative to the agent)</w:t>
      </w:r>
      <w:r w:rsidR="00522AA0">
        <w:t>, vx</w:t>
      </w:r>
      <w:r w:rsidR="00973742">
        <w:t xml:space="preserve"> and</w:t>
      </w:r>
      <w:r w:rsidR="00522AA0">
        <w:t xml:space="preserve"> vy</w:t>
      </w:r>
      <w:r w:rsidR="00973742">
        <w:t xml:space="preserve"> </w:t>
      </w:r>
      <w:r w:rsidR="005D2868">
        <w:t>and u</w:t>
      </w:r>
      <w:r w:rsidR="00F70381">
        <w:t>rgency-related features</w:t>
      </w:r>
      <w:r w:rsidR="005D2868">
        <w:t xml:space="preserve"> which</w:t>
      </w:r>
      <w:r w:rsidR="00F70381">
        <w:t xml:space="preserve"> was appended to the flattened observation vector</w:t>
      </w:r>
      <w:r w:rsidR="009A7A8B">
        <w:t xml:space="preserve"> to provide extra information about nearby traffic risk</w:t>
      </w:r>
      <w:r w:rsidR="007F5115">
        <w:t>.</w:t>
      </w:r>
      <w:r w:rsidR="005D2868">
        <w:t xml:space="preserve"> The action </w:t>
      </w:r>
      <w:r w:rsidR="003A7DAC">
        <w:t xml:space="preserve">space </w:t>
      </w:r>
      <w:r w:rsidR="005D2868">
        <w:t>is continuous rather than discrete</w:t>
      </w:r>
      <w:r w:rsidR="00FB4FB1">
        <w:t xml:space="preserve">, </w:t>
      </w:r>
      <w:r w:rsidR="00D86B64">
        <w:t>allowing smoother driving and lane selection behaviour.</w:t>
      </w:r>
    </w:p>
    <w:p w14:paraId="40A85D5F" w14:textId="7AADE73B" w:rsidR="00D43D61" w:rsidRDefault="00D43D61" w:rsidP="003C515F">
      <w:r>
        <w:t>In regards to the rewards configuration,</w:t>
      </w:r>
      <w:r w:rsidR="00FB4FB1">
        <w:t xml:space="preserve"> it was designed to encourage safe and efficient driving.</w:t>
      </w:r>
      <w:r>
        <w:t xml:space="preserve"> </w:t>
      </w:r>
      <w:r w:rsidR="00FB4FB1">
        <w:t>T</w:t>
      </w:r>
      <w:r>
        <w:t xml:space="preserve">he agent </w:t>
      </w:r>
      <w:r w:rsidR="00FB4FB1">
        <w:t>was</w:t>
      </w:r>
      <w:r w:rsidR="00496684">
        <w:t xml:space="preserve"> penalised for collisions, leaving the highway</w:t>
      </w:r>
      <w:r w:rsidR="00924E31">
        <w:t xml:space="preserve"> and lane changes to encourage safer driving and to discourage behaviour like </w:t>
      </w:r>
      <w:r w:rsidR="00457594">
        <w:t xml:space="preserve">unnecessary </w:t>
      </w:r>
      <w:r w:rsidR="00924E31">
        <w:t>lanes</w:t>
      </w:r>
      <w:r w:rsidR="00457594">
        <w:t xml:space="preserve"> switches.</w:t>
      </w:r>
      <w:r w:rsidR="000638E0">
        <w:t xml:space="preserve"> Moreover, the agent was rewarded for a higher speeds within the target range</w:t>
      </w:r>
      <w:r w:rsidR="0070262F">
        <w:t xml:space="preserve"> </w:t>
      </w:r>
      <w:r w:rsidR="00307584">
        <w:t>which helps reduce rear ended collisions.</w:t>
      </w:r>
    </w:p>
    <w:p w14:paraId="5278443D" w14:textId="0717BC8E" w:rsidR="00307584" w:rsidRDefault="00307584" w:rsidP="003C515F">
      <w:r>
        <w:t>Overall,</w:t>
      </w:r>
      <w:r w:rsidR="002C2C79">
        <w:t xml:space="preserve"> the setup was designed to test not just lane following, but also interaction with surrounding traffic. This makes </w:t>
      </w:r>
      <w:r w:rsidR="008F1536">
        <w:t>it suitable for comparisons between different policy backbones and later evaluating the uncertainty-aware PPO model</w:t>
      </w:r>
      <w:r w:rsidR="00C52D78">
        <w:t>.</w:t>
      </w:r>
    </w:p>
    <w:p w14:paraId="1E51EE40" w14:textId="00B03B51" w:rsidR="000D4BE9" w:rsidRDefault="000D4BE9" w:rsidP="000D4BE9">
      <w:pPr>
        <w:pStyle w:val="Heading2"/>
      </w:pPr>
      <w:r>
        <w:t xml:space="preserve"> Policy network architectures</w:t>
      </w:r>
    </w:p>
    <w:p w14:paraId="4C84F07F" w14:textId="76CB729F" w:rsidR="000D4BE9" w:rsidRDefault="00DA0C31" w:rsidP="00DA0C31">
      <w:pPr>
        <w:pStyle w:val="Heading3"/>
      </w:pPr>
      <w:r w:rsidRPr="00DA0C31">
        <w:t>Basic MLP</w:t>
      </w:r>
    </w:p>
    <w:p w14:paraId="64FE9A4A" w14:textId="0ED7EEE4" w:rsidR="00687C72" w:rsidRDefault="00075E38" w:rsidP="00DA0C31">
      <w:pPr>
        <w:rPr>
          <w:lang w:val="en-GB"/>
        </w:rPr>
      </w:pPr>
      <w:r>
        <w:rPr>
          <w:lang w:val="en-GB"/>
        </w:rPr>
        <w:t xml:space="preserve">The basic MLP architecture takes </w:t>
      </w:r>
      <w:r w:rsidR="002250C9">
        <w:rPr>
          <w:lang w:val="en-GB"/>
        </w:rPr>
        <w:t>the</w:t>
      </w:r>
      <w:r w:rsidR="00813DD7">
        <w:rPr>
          <w:lang w:val="en-GB"/>
        </w:rPr>
        <w:t xml:space="preserve"> </w:t>
      </w:r>
      <w:r>
        <w:rPr>
          <w:lang w:val="en-GB"/>
        </w:rPr>
        <w:t>flattened observation vector as input</w:t>
      </w:r>
      <w:r w:rsidR="00813DD7">
        <w:rPr>
          <w:lang w:val="en-GB"/>
        </w:rPr>
        <w:t xml:space="preserve"> and process it directly through fully connected layers to produce the policy output</w:t>
      </w:r>
      <w:r w:rsidR="00BF2A65">
        <w:rPr>
          <w:lang w:val="en-GB"/>
        </w:rPr>
        <w:t xml:space="preserve">. </w:t>
      </w:r>
      <w:r w:rsidR="00813DD7">
        <w:rPr>
          <w:lang w:val="en-GB"/>
        </w:rPr>
        <w:t>This model</w:t>
      </w:r>
      <w:r w:rsidR="00BF2A65">
        <w:rPr>
          <w:lang w:val="en-GB"/>
        </w:rPr>
        <w:t xml:space="preserve"> does</w:t>
      </w:r>
      <w:r w:rsidR="00813DD7">
        <w:rPr>
          <w:lang w:val="en-GB"/>
        </w:rPr>
        <w:t xml:space="preserve"> </w:t>
      </w:r>
      <w:r w:rsidR="00813DD7">
        <w:rPr>
          <w:lang w:val="en-GB"/>
        </w:rPr>
        <w:lastRenderedPageBreak/>
        <w:t>not</w:t>
      </w:r>
      <w:r w:rsidR="00BF2A65">
        <w:rPr>
          <w:lang w:val="en-GB"/>
        </w:rPr>
        <w:t xml:space="preserve"> use permutation invariance</w:t>
      </w:r>
      <w:r w:rsidR="0032069D">
        <w:rPr>
          <w:lang w:val="en-GB"/>
        </w:rPr>
        <w:t>, meaning that the ordering of the vehicles can affect the policy output.</w:t>
      </w:r>
      <w:r w:rsidR="001612EF">
        <w:rPr>
          <w:lang w:val="en-GB"/>
        </w:rPr>
        <w:t xml:space="preserve"> As a result, the MLP may struggle to generalise when similar traffic situations are </w:t>
      </w:r>
      <w:r w:rsidR="00CD53DA">
        <w:rPr>
          <w:lang w:val="en-GB"/>
        </w:rPr>
        <w:t>represented with different vehicle orderings.</w:t>
      </w:r>
      <w:r w:rsidR="001B524D">
        <w:rPr>
          <w:lang w:val="en-GB"/>
        </w:rPr>
        <w:t xml:space="preserve"> It was included as the simplest baseline to use a reference compared to the other models</w:t>
      </w:r>
      <w:r w:rsidR="001612EF">
        <w:rPr>
          <w:lang w:val="en-GB"/>
        </w:rPr>
        <w:t xml:space="preserve">. </w:t>
      </w:r>
    </w:p>
    <w:p w14:paraId="64DD4503" w14:textId="16586B14" w:rsidR="00CD53DA" w:rsidRDefault="001A7553" w:rsidP="001A7553">
      <w:pPr>
        <w:pStyle w:val="Heading3"/>
      </w:pPr>
      <w:r>
        <w:t>Deep sets with mean pooling</w:t>
      </w:r>
    </w:p>
    <w:p w14:paraId="2F02B7F8" w14:textId="6D896815" w:rsidR="001A7553" w:rsidRDefault="001A7553" w:rsidP="00DA0C31">
      <w:pPr>
        <w:rPr>
          <w:lang w:val="en-GB"/>
        </w:rPr>
      </w:pPr>
      <w:r>
        <w:rPr>
          <w:lang w:val="en-GB"/>
        </w:rPr>
        <w:t>The Deep sets with mean pooling architecture</w:t>
      </w:r>
      <w:r w:rsidR="00A1188A">
        <w:rPr>
          <w:lang w:val="en-GB"/>
        </w:rPr>
        <w:t xml:space="preserve"> </w:t>
      </w:r>
      <w:r w:rsidR="002B1A9A">
        <w:rPr>
          <w:lang w:val="en-GB"/>
        </w:rPr>
        <w:t>processes the observation as a set of vehicle</w:t>
      </w:r>
      <w:r w:rsidR="009F008D">
        <w:rPr>
          <w:lang w:val="en-GB"/>
        </w:rPr>
        <w:t xml:space="preserve"> vectors rather than treating it only as a</w:t>
      </w:r>
      <w:r w:rsidR="007C2485">
        <w:rPr>
          <w:lang w:val="en-GB"/>
        </w:rPr>
        <w:t xml:space="preserve"> single flattened input</w:t>
      </w:r>
      <w:r w:rsidR="009F008D">
        <w:rPr>
          <w:lang w:val="en-GB"/>
        </w:rPr>
        <w:t xml:space="preserve"> </w:t>
      </w:r>
      <w:r w:rsidR="004B1B9A">
        <w:rPr>
          <w:lang w:val="en-GB"/>
        </w:rPr>
        <w:t xml:space="preserve">. Each vehicle is passed through the </w:t>
      </w:r>
      <w:r w:rsidR="007C2485">
        <w:rPr>
          <w:lang w:val="en-GB"/>
        </w:rPr>
        <w:t xml:space="preserve">shared encoder </w:t>
      </w:r>
      <w:r w:rsidR="004B1B9A">
        <w:rPr>
          <w:lang w:val="en-GB"/>
        </w:rPr>
        <w:t>network individually</w:t>
      </w:r>
      <w:r w:rsidR="007C2485">
        <w:rPr>
          <w:lang w:val="en-GB"/>
        </w:rPr>
        <w:t xml:space="preserve"> </w:t>
      </w:r>
      <w:r w:rsidR="004B1B9A">
        <w:rPr>
          <w:lang w:val="en-GB"/>
        </w:rPr>
        <w:t>and produces a</w:t>
      </w:r>
      <w:r w:rsidR="004031C3">
        <w:rPr>
          <w:lang w:val="en-GB"/>
        </w:rPr>
        <w:t xml:space="preserve"> learned embedding</w:t>
      </w:r>
      <w:r w:rsidR="00F300D5">
        <w:rPr>
          <w:lang w:val="en-GB"/>
        </w:rPr>
        <w:t>. The vehicle embeddings are</w:t>
      </w:r>
      <w:r w:rsidR="00CA2BBA">
        <w:rPr>
          <w:lang w:val="en-GB"/>
        </w:rPr>
        <w:t xml:space="preserve"> then concatenated </w:t>
      </w:r>
      <w:r w:rsidR="00F300D5">
        <w:rPr>
          <w:lang w:val="en-GB"/>
        </w:rPr>
        <w:t xml:space="preserve">aggregated using </w:t>
      </w:r>
      <w:r w:rsidR="00EF042A">
        <w:rPr>
          <w:lang w:val="en-GB"/>
        </w:rPr>
        <w:t>mean pooling to create a permutation invariant traffic summary</w:t>
      </w:r>
      <w:r w:rsidR="00E91D63">
        <w:rPr>
          <w:lang w:val="en-GB"/>
        </w:rPr>
        <w:t>.</w:t>
      </w:r>
      <w:r w:rsidR="001831D3">
        <w:rPr>
          <w:lang w:val="en-GB"/>
        </w:rPr>
        <w:t xml:space="preserve"> As mean pooling is a symmetric operation, changing the ordering of the vehicles </w:t>
      </w:r>
      <w:r w:rsidR="0059198D">
        <w:rPr>
          <w:lang w:val="en-GB"/>
        </w:rPr>
        <w:t xml:space="preserve">in the observation has no </w:t>
      </w:r>
      <w:r w:rsidR="007771A9">
        <w:rPr>
          <w:lang w:val="en-GB"/>
        </w:rPr>
        <w:t>effect</w:t>
      </w:r>
      <w:r w:rsidR="0059198D">
        <w:rPr>
          <w:lang w:val="en-GB"/>
        </w:rPr>
        <w:t xml:space="preserve"> on the output.</w:t>
      </w:r>
    </w:p>
    <w:p w14:paraId="53956B1F" w14:textId="25C2E967" w:rsidR="00242061" w:rsidRDefault="00536288" w:rsidP="00536288">
      <w:pPr>
        <w:pStyle w:val="Heading3"/>
      </w:pPr>
      <w:r>
        <w:t xml:space="preserve">Deep sets with mean and max pooling </w:t>
      </w:r>
    </w:p>
    <w:p w14:paraId="01BC0971" w14:textId="56D4D7A9" w:rsidR="00536288" w:rsidRDefault="00421522" w:rsidP="00DA0C31">
      <w:pPr>
        <w:rPr>
          <w:lang w:val="en-GB"/>
        </w:rPr>
      </w:pPr>
      <w:r>
        <w:rPr>
          <w:lang w:val="en-GB"/>
        </w:rPr>
        <w:t>The</w:t>
      </w:r>
      <w:r w:rsidR="00E07085">
        <w:rPr>
          <w:lang w:val="en-GB"/>
        </w:rPr>
        <w:t>t</w:t>
      </w:r>
      <w:r>
        <w:rPr>
          <w:lang w:val="en-GB"/>
        </w:rPr>
        <w:t xml:space="preserve"> </w:t>
      </w:r>
      <w:r w:rsidR="00E07085">
        <w:rPr>
          <w:lang w:val="en-GB"/>
        </w:rPr>
        <w:t xml:space="preserve">Deep </w:t>
      </w:r>
      <w:r>
        <w:rPr>
          <w:lang w:val="en-GB"/>
        </w:rPr>
        <w:t>S</w:t>
      </w:r>
      <w:r w:rsidR="00E07085">
        <w:rPr>
          <w:lang w:val="en-GB"/>
        </w:rPr>
        <w:t>ets</w:t>
      </w:r>
      <w:r>
        <w:rPr>
          <w:lang w:val="en-GB"/>
        </w:rPr>
        <w:t xml:space="preserve"> architecture </w:t>
      </w:r>
      <w:r w:rsidR="00E07085">
        <w:rPr>
          <w:lang w:val="en-GB"/>
        </w:rPr>
        <w:t>with mean</w:t>
      </w:r>
      <w:r>
        <w:rPr>
          <w:lang w:val="en-GB"/>
        </w:rPr>
        <w:t xml:space="preserve"> and max</w:t>
      </w:r>
      <w:r w:rsidR="00E07085">
        <w:rPr>
          <w:lang w:val="en-GB"/>
        </w:rPr>
        <w:t xml:space="preserve"> pooling</w:t>
      </w:r>
      <w:r>
        <w:rPr>
          <w:lang w:val="en-GB"/>
        </w:rPr>
        <w:t xml:space="preserve"> extends the mean pooling model</w:t>
      </w:r>
      <w:r w:rsidR="00783EB7">
        <w:rPr>
          <w:lang w:val="en-GB"/>
        </w:rPr>
        <w:t xml:space="preserve"> by using two aggregations instead of one. A</w:t>
      </w:r>
      <w:r w:rsidR="00E07085">
        <w:rPr>
          <w:lang w:val="en-GB"/>
        </w:rPr>
        <w:t>fter</w:t>
      </w:r>
      <w:r w:rsidR="00783EB7">
        <w:rPr>
          <w:lang w:val="en-GB"/>
        </w:rPr>
        <w:t xml:space="preserve"> each</w:t>
      </w:r>
      <w:r w:rsidR="00FE5EE0">
        <w:rPr>
          <w:lang w:val="en-GB"/>
        </w:rPr>
        <w:t xml:space="preserve"> observed vehicle is passed through the shared encoder</w:t>
      </w:r>
      <w:r w:rsidR="00E07085">
        <w:rPr>
          <w:lang w:val="en-GB"/>
        </w:rPr>
        <w:t xml:space="preserve"> </w:t>
      </w:r>
      <w:r w:rsidR="00FE5EE0">
        <w:rPr>
          <w:lang w:val="en-GB"/>
        </w:rPr>
        <w:t xml:space="preserve"> to </w:t>
      </w:r>
      <w:r w:rsidR="00E07085">
        <w:rPr>
          <w:lang w:val="en-GB"/>
        </w:rPr>
        <w:t>produc</w:t>
      </w:r>
      <w:r w:rsidR="00FE5EE0">
        <w:rPr>
          <w:lang w:val="en-GB"/>
        </w:rPr>
        <w:t>e</w:t>
      </w:r>
      <w:r w:rsidR="00B124A3">
        <w:rPr>
          <w:lang w:val="en-GB"/>
        </w:rPr>
        <w:t xml:space="preserve"> </w:t>
      </w:r>
      <w:r w:rsidR="00AE36C7">
        <w:rPr>
          <w:lang w:val="en-GB"/>
        </w:rPr>
        <w:t>a</w:t>
      </w:r>
      <w:r w:rsidR="00B124A3">
        <w:rPr>
          <w:lang w:val="en-GB"/>
        </w:rPr>
        <w:t xml:space="preserve"> learned embedding</w:t>
      </w:r>
      <w:r w:rsidR="00AE36C7">
        <w:rPr>
          <w:lang w:val="en-GB"/>
        </w:rPr>
        <w:t>,</w:t>
      </w:r>
      <w:r w:rsidR="00DC3930">
        <w:rPr>
          <w:lang w:val="en-GB"/>
        </w:rPr>
        <w:t xml:space="preserve"> the</w:t>
      </w:r>
      <w:r w:rsidR="00AE36C7">
        <w:rPr>
          <w:lang w:val="en-GB"/>
        </w:rPr>
        <w:t xml:space="preserve"> resulting</w:t>
      </w:r>
      <w:r w:rsidR="00DC3930">
        <w:rPr>
          <w:lang w:val="en-GB"/>
        </w:rPr>
        <w:t xml:space="preserve"> </w:t>
      </w:r>
      <w:r w:rsidR="00AE36C7">
        <w:rPr>
          <w:lang w:val="en-GB"/>
        </w:rPr>
        <w:t xml:space="preserve">set of </w:t>
      </w:r>
      <w:r w:rsidR="00DC3930">
        <w:rPr>
          <w:lang w:val="en-GB"/>
        </w:rPr>
        <w:t>embeddings</w:t>
      </w:r>
      <w:r w:rsidR="00D93524">
        <w:rPr>
          <w:lang w:val="en-GB"/>
        </w:rPr>
        <w:t xml:space="preserve"> is aggregated i</w:t>
      </w:r>
      <w:r w:rsidR="00C40B4D">
        <w:rPr>
          <w:lang w:val="en-GB"/>
        </w:rPr>
        <w:t>n the two ways mentioned earlier, mean and max pooling</w:t>
      </w:r>
      <w:r w:rsidR="00133608">
        <w:rPr>
          <w:lang w:val="en-GB"/>
        </w:rPr>
        <w:t xml:space="preserve">. </w:t>
      </w:r>
      <w:r w:rsidR="00C40B4D">
        <w:rPr>
          <w:lang w:val="en-GB"/>
        </w:rPr>
        <w:t>These two pooled representations are then concatenated to form a more informative traffic summary. Mean pooling captures the overall traffic context, while max pooling helps preserve the strongest vehicle features</w:t>
      </w:r>
      <w:r w:rsidR="00771CC0">
        <w:rPr>
          <w:lang w:val="en-GB"/>
        </w:rPr>
        <w:t>, such as the neighbouring vehicle with most immediate hazard. Since both operations are symmetric</w:t>
      </w:r>
      <w:r w:rsidR="00A61690">
        <w:rPr>
          <w:lang w:val="en-GB"/>
        </w:rPr>
        <w:t>, changing the order does not affect the final output of the policy network.</w:t>
      </w:r>
    </w:p>
    <w:p w14:paraId="5F98E801" w14:textId="213FBE1A" w:rsidR="00A61690" w:rsidRDefault="00A61690" w:rsidP="00A61690">
      <w:pPr>
        <w:pStyle w:val="Heading3"/>
      </w:pPr>
      <w:r>
        <w:t>Self-attention model</w:t>
      </w:r>
    </w:p>
    <w:p w14:paraId="17D13718" w14:textId="77777777" w:rsidR="008060AA" w:rsidRDefault="00A61690" w:rsidP="00DA0C31">
      <w:pPr>
        <w:rPr>
          <w:lang w:val="en-GB"/>
        </w:rPr>
      </w:pPr>
      <w:r>
        <w:rPr>
          <w:lang w:val="en-GB"/>
        </w:rPr>
        <w:t xml:space="preserve">The self-attention architecture </w:t>
      </w:r>
      <w:r w:rsidR="006574BF">
        <w:rPr>
          <w:lang w:val="en-GB"/>
        </w:rPr>
        <w:t xml:space="preserve">takes a different approach to </w:t>
      </w:r>
      <w:r w:rsidR="001B65CA">
        <w:rPr>
          <w:lang w:val="en-GB"/>
        </w:rPr>
        <w:t xml:space="preserve"> tackle the vehicle ordering problem by usi</w:t>
      </w:r>
      <w:r w:rsidR="00EF6EEA">
        <w:rPr>
          <w:lang w:val="en-GB"/>
        </w:rPr>
        <w:t>ng attention to model the relationships and relative importance between vehicle embeddings</w:t>
      </w:r>
      <w:r w:rsidR="00900751">
        <w:rPr>
          <w:lang w:val="en-GB"/>
        </w:rPr>
        <w:t xml:space="preserve"> when forming the traffic representation.</w:t>
      </w:r>
      <w:r w:rsidR="00D76D7C">
        <w:rPr>
          <w:lang w:val="en-GB"/>
        </w:rPr>
        <w:t xml:space="preserve"> This makes the model more expressive, but also more complex to train.</w:t>
      </w:r>
      <w:r w:rsidR="00B14898">
        <w:rPr>
          <w:lang w:val="en-GB"/>
        </w:rPr>
        <w:t xml:space="preserve"> In theory, this allows the model to preserve richer information about surrounding traffic than fixed pooling operations such as mean or max pooling.</w:t>
      </w:r>
    </w:p>
    <w:p w14:paraId="785CDFF1" w14:textId="77777777" w:rsidR="008060AA" w:rsidRDefault="008060AA" w:rsidP="008060AA">
      <w:pPr>
        <w:pStyle w:val="Heading2"/>
      </w:pPr>
      <w:r>
        <w:t xml:space="preserve"> Training and evaluation protocol</w:t>
      </w:r>
    </w:p>
    <w:p w14:paraId="495A1E0D" w14:textId="7E5CB908" w:rsidR="00A61690" w:rsidRDefault="00676B4D" w:rsidP="00676B4D">
      <w:pPr>
        <w:pStyle w:val="Heading3"/>
      </w:pPr>
      <w:r>
        <w:t>Training configuration</w:t>
      </w:r>
    </w:p>
    <w:p w14:paraId="20F8A849" w14:textId="5DFE76A9" w:rsidR="00676B4D" w:rsidRDefault="0092089B" w:rsidP="008060AA">
      <w:r>
        <w:t xml:space="preserve">All model architectures were trained under the same PPO settings to ensure fair comparison. </w:t>
      </w:r>
      <w:r w:rsidR="008C7613">
        <w:t>Each model was trained for a</w:t>
      </w:r>
      <w:r>
        <w:t xml:space="preserve"> </w:t>
      </w:r>
      <w:r w:rsidR="00F335A1">
        <w:t xml:space="preserve">total </w:t>
      </w:r>
      <w:r>
        <w:t>number of</w:t>
      </w:r>
      <w:r w:rsidR="00065279">
        <w:t xml:space="preserve"> 100,000</w:t>
      </w:r>
      <w:r>
        <w:t xml:space="preserve"> timesteps</w:t>
      </w:r>
      <w:r w:rsidR="00F335A1">
        <w:t xml:space="preserve">, </w:t>
      </w:r>
      <w:r w:rsidR="006945B8">
        <w:t xml:space="preserve">number of timesteps per batch was 4096 and the episode cap for training was 300. </w:t>
      </w:r>
      <w:r w:rsidR="00065279">
        <w:t>Across all models, the learning rate was set to 1e-4</w:t>
      </w:r>
      <w:r w:rsidR="00BD2A19">
        <w:t>, the discount factor was set to 0.99, the PPO clipping parameter was 0.2, and the number of policy updates per iteration was fixed a</w:t>
      </w:r>
      <w:r w:rsidR="00055E6A">
        <w:t>t 5. The action space remained the same for all models, and the covariance of the action distribution was fixed at 0.08</w:t>
      </w:r>
      <w:r w:rsidR="004065AF">
        <w:t>.</w:t>
      </w:r>
    </w:p>
    <w:p w14:paraId="59C6A939" w14:textId="31A403FC" w:rsidR="004065AF" w:rsidRDefault="004065AF" w:rsidP="007F575A">
      <w:pPr>
        <w:pStyle w:val="Heading3"/>
      </w:pPr>
      <w:r>
        <w:t>Evaluation procedure</w:t>
      </w:r>
    </w:p>
    <w:p w14:paraId="478FA0A3" w14:textId="77777777" w:rsidR="00F835CD" w:rsidRDefault="007F575A" w:rsidP="008060AA">
      <w:r>
        <w:t xml:space="preserve">For evaluation, the mean action used </w:t>
      </w:r>
      <w:r w:rsidR="00F8044C">
        <w:t>was deterministic rather than a stochastic like in training. The number of episodes was 50 which each had a cap of 600</w:t>
      </w:r>
      <w:r w:rsidR="0087075A">
        <w:t>. For each episode if a collision occurred or not was recorded and the episodic return</w:t>
      </w:r>
      <w:r w:rsidR="00F835CD">
        <w:t>. Moreover, at the end the collision rate was computed.</w:t>
      </w:r>
    </w:p>
    <w:p w14:paraId="60527375" w14:textId="75F0F618" w:rsidR="00410546" w:rsidRDefault="00CC57DC" w:rsidP="00CC57DC">
      <w:pPr>
        <w:pStyle w:val="Heading2"/>
      </w:pPr>
      <w:r>
        <w:lastRenderedPageBreak/>
        <w:t>Backbone selection results &amp; analysis</w:t>
      </w:r>
    </w:p>
    <w:p w14:paraId="05E32437" w14:textId="044E1F71" w:rsidR="00CC57DC" w:rsidRDefault="00D47BCC" w:rsidP="00D47BCC">
      <w:pPr>
        <w:pStyle w:val="Heading3"/>
      </w:pPr>
      <w:r>
        <w:t>Quantitative results</w:t>
      </w:r>
    </w:p>
    <w:p w14:paraId="358C2E0F" w14:textId="66DAAA0D" w:rsidR="00B12B60" w:rsidRPr="00B12B60" w:rsidRDefault="00035E7F" w:rsidP="00B12B60">
      <w:pPr>
        <w:rPr>
          <w:lang w:val="en-GB"/>
        </w:rPr>
      </w:pPr>
      <w:r>
        <w:rPr>
          <w:lang w:val="en-GB"/>
        </w:rPr>
        <w:t xml:space="preserve">The table below </w:t>
      </w:r>
      <w:r w:rsidR="00DA66C4">
        <w:rPr>
          <w:lang w:val="en-GB"/>
        </w:rPr>
        <w:t>shows</w:t>
      </w:r>
      <w:r w:rsidR="00EB0B86">
        <w:rPr>
          <w:lang w:val="en-GB"/>
        </w:rPr>
        <w:t xml:space="preserve"> the evaluation </w:t>
      </w:r>
      <w:r w:rsidR="00DA66C4">
        <w:rPr>
          <w:lang w:val="en-GB"/>
        </w:rPr>
        <w:t>results</w:t>
      </w:r>
      <w:r w:rsidR="0059509F">
        <w:rPr>
          <w:lang w:val="en-GB"/>
        </w:rPr>
        <w:t xml:space="preserve"> and final training iteration</w:t>
      </w:r>
      <w:r w:rsidR="00DA66C4">
        <w:rPr>
          <w:lang w:val="en-GB"/>
        </w:rPr>
        <w:t xml:space="preserve"> </w:t>
      </w:r>
      <w:r w:rsidR="00EB0B86">
        <w:rPr>
          <w:lang w:val="en-GB"/>
        </w:rPr>
        <w:t xml:space="preserve">for all models considered for backbone selection. </w:t>
      </w:r>
      <w:r w:rsidR="000F2821">
        <w:rPr>
          <w:lang w:val="en-GB"/>
        </w:rPr>
        <w:t xml:space="preserve">Each model was evaluated for </w:t>
      </w:r>
      <w:r w:rsidR="007F10EB">
        <w:rPr>
          <w:lang w:val="en-GB"/>
        </w:rPr>
        <w:t xml:space="preserve">over </w:t>
      </w:r>
      <w:r w:rsidR="000F2821">
        <w:rPr>
          <w:lang w:val="en-GB"/>
        </w:rPr>
        <w:t>50 episodes</w:t>
      </w:r>
      <w:r w:rsidR="00DA66C4">
        <w:rPr>
          <w:lang w:val="en-GB"/>
        </w:rPr>
        <w:t xml:space="preserve"> under the same conditions.</w:t>
      </w:r>
    </w:p>
    <w:tbl>
      <w:tblPr>
        <w:tblStyle w:val="PlainTable1"/>
        <w:tblW w:w="8507" w:type="dxa"/>
        <w:tblLook w:val="04A0" w:firstRow="1" w:lastRow="0" w:firstColumn="1" w:lastColumn="0" w:noHBand="0" w:noVBand="1"/>
      </w:tblPr>
      <w:tblGrid>
        <w:gridCol w:w="2126"/>
        <w:gridCol w:w="2127"/>
        <w:gridCol w:w="2127"/>
        <w:gridCol w:w="2127"/>
      </w:tblGrid>
      <w:tr w:rsidR="00655960" w14:paraId="722755B5" w14:textId="77777777" w:rsidTr="009452A9">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0D50578E" w14:textId="7E8C379A" w:rsidR="00655960" w:rsidRPr="00C65889" w:rsidRDefault="00655960" w:rsidP="008060AA">
            <w:pPr>
              <w:rPr>
                <w:sz w:val="20"/>
                <w:szCs w:val="20"/>
              </w:rPr>
            </w:pPr>
            <w:r w:rsidRPr="00C65889">
              <w:rPr>
                <w:sz w:val="20"/>
                <w:szCs w:val="20"/>
              </w:rPr>
              <w:t>Model</w:t>
            </w:r>
          </w:p>
        </w:tc>
        <w:tc>
          <w:tcPr>
            <w:tcW w:w="2127" w:type="dxa"/>
          </w:tcPr>
          <w:p w14:paraId="5E3BA63F" w14:textId="3BA1B9AF"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return</w:t>
            </w:r>
          </w:p>
        </w:tc>
        <w:tc>
          <w:tcPr>
            <w:tcW w:w="2127" w:type="dxa"/>
          </w:tcPr>
          <w:p w14:paraId="3165998D" w14:textId="2D963D09"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length</w:t>
            </w:r>
          </w:p>
        </w:tc>
        <w:tc>
          <w:tcPr>
            <w:tcW w:w="2127" w:type="dxa"/>
          </w:tcPr>
          <w:p w14:paraId="21C087D2" w14:textId="30609BF6" w:rsidR="00655960" w:rsidRPr="00E131B0"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655960" w14:paraId="255FF007" w14:textId="77777777" w:rsidTr="009452A9">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A0FF976" w14:textId="2689E559" w:rsidR="00655960" w:rsidRPr="00D60A4D" w:rsidRDefault="00D60A4D" w:rsidP="008060AA">
            <w:pPr>
              <w:rPr>
                <w:sz w:val="18"/>
                <w:szCs w:val="18"/>
              </w:rPr>
            </w:pPr>
            <w:r w:rsidRPr="00D60A4D">
              <w:rPr>
                <w:sz w:val="18"/>
                <w:szCs w:val="18"/>
              </w:rPr>
              <w:t>Basic MLP</w:t>
            </w:r>
          </w:p>
        </w:tc>
        <w:tc>
          <w:tcPr>
            <w:tcW w:w="2127" w:type="dxa"/>
          </w:tcPr>
          <w:p w14:paraId="01E215B0" w14:textId="4491258F" w:rsidR="00655960" w:rsidRDefault="009B176F" w:rsidP="008060AA">
            <w:pPr>
              <w:cnfStyle w:val="000000100000" w:firstRow="0" w:lastRow="0" w:firstColumn="0" w:lastColumn="0" w:oddVBand="0" w:evenVBand="0" w:oddHBand="1" w:evenHBand="0" w:firstRowFirstColumn="0" w:firstRowLastColumn="0" w:lastRowFirstColumn="0" w:lastRowLastColumn="0"/>
            </w:pPr>
            <w:r>
              <w:t>170.04</w:t>
            </w:r>
          </w:p>
        </w:tc>
        <w:tc>
          <w:tcPr>
            <w:tcW w:w="2127" w:type="dxa"/>
          </w:tcPr>
          <w:p w14:paraId="5966B10A" w14:textId="4A3B6D34" w:rsidR="00655960" w:rsidRDefault="009B176F" w:rsidP="008060AA">
            <w:pPr>
              <w:cnfStyle w:val="000000100000" w:firstRow="0" w:lastRow="0" w:firstColumn="0" w:lastColumn="0" w:oddVBand="0" w:evenVBand="0" w:oddHBand="1" w:evenHBand="0" w:firstRowFirstColumn="0" w:firstRowLastColumn="0" w:lastRowFirstColumn="0" w:lastRowLastColumn="0"/>
            </w:pPr>
            <w:r>
              <w:t>211.</w:t>
            </w:r>
            <w:r w:rsidR="00B246FE">
              <w:t>16</w:t>
            </w:r>
          </w:p>
        </w:tc>
        <w:tc>
          <w:tcPr>
            <w:tcW w:w="2127" w:type="dxa"/>
          </w:tcPr>
          <w:p w14:paraId="53A2BE00" w14:textId="6B3BECC0"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B246FE">
              <w:t>76</w:t>
            </w:r>
          </w:p>
        </w:tc>
      </w:tr>
      <w:tr w:rsidR="00655960" w14:paraId="1F30F0BB"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C87F0D7" w14:textId="6B1AF4B4" w:rsidR="00655960" w:rsidRPr="00C65889" w:rsidRDefault="00D60A4D" w:rsidP="008060AA">
            <w:pPr>
              <w:rPr>
                <w:sz w:val="16"/>
                <w:szCs w:val="16"/>
              </w:rPr>
            </w:pPr>
            <w:r w:rsidRPr="00C65889">
              <w:rPr>
                <w:sz w:val="16"/>
                <w:szCs w:val="16"/>
              </w:rPr>
              <w:t>Deep Sets</w:t>
            </w:r>
            <w:r w:rsidR="00C65889">
              <w:rPr>
                <w:sz w:val="16"/>
                <w:szCs w:val="16"/>
              </w:rPr>
              <w:t xml:space="preserve"> (mean)</w:t>
            </w:r>
          </w:p>
        </w:tc>
        <w:tc>
          <w:tcPr>
            <w:tcW w:w="2127" w:type="dxa"/>
          </w:tcPr>
          <w:p w14:paraId="362F6011" w14:textId="01062E78" w:rsidR="00655960" w:rsidRDefault="00DE3650" w:rsidP="008060AA">
            <w:pPr>
              <w:cnfStyle w:val="000000000000" w:firstRow="0" w:lastRow="0" w:firstColumn="0" w:lastColumn="0" w:oddVBand="0" w:evenVBand="0" w:oddHBand="0" w:evenHBand="0" w:firstRowFirstColumn="0" w:firstRowLastColumn="0" w:lastRowFirstColumn="0" w:lastRowLastColumn="0"/>
            </w:pPr>
            <w:r>
              <w:t>202.01</w:t>
            </w:r>
          </w:p>
        </w:tc>
        <w:tc>
          <w:tcPr>
            <w:tcW w:w="2127" w:type="dxa"/>
          </w:tcPr>
          <w:p w14:paraId="52853EAC" w14:textId="39EB8192" w:rsidR="00655960" w:rsidRDefault="00DE3650" w:rsidP="008060AA">
            <w:pPr>
              <w:cnfStyle w:val="000000000000" w:firstRow="0" w:lastRow="0" w:firstColumn="0" w:lastColumn="0" w:oddVBand="0" w:evenVBand="0" w:oddHBand="0" w:evenHBand="0" w:firstRowFirstColumn="0" w:firstRowLastColumn="0" w:lastRowFirstColumn="0" w:lastRowLastColumn="0"/>
            </w:pPr>
            <w:r>
              <w:t>249.88</w:t>
            </w:r>
          </w:p>
        </w:tc>
        <w:tc>
          <w:tcPr>
            <w:tcW w:w="2127" w:type="dxa"/>
          </w:tcPr>
          <w:p w14:paraId="5CC225CC" w14:textId="7D482675"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E3650">
              <w:t>68</w:t>
            </w:r>
          </w:p>
        </w:tc>
      </w:tr>
      <w:tr w:rsidR="00655960" w14:paraId="2979F546" w14:textId="77777777" w:rsidTr="009452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339005CF" w14:textId="21BF07A6" w:rsidR="00655960" w:rsidRPr="00C65889" w:rsidRDefault="00C65889" w:rsidP="008060AA">
            <w:pPr>
              <w:rPr>
                <w:sz w:val="16"/>
                <w:szCs w:val="16"/>
              </w:rPr>
            </w:pPr>
            <w:r w:rsidRPr="00C65889">
              <w:rPr>
                <w:sz w:val="16"/>
                <w:szCs w:val="16"/>
              </w:rPr>
              <w:t>Deep Sets  (mean+max)</w:t>
            </w:r>
          </w:p>
        </w:tc>
        <w:tc>
          <w:tcPr>
            <w:tcW w:w="2127" w:type="dxa"/>
          </w:tcPr>
          <w:p w14:paraId="373BA1CD" w14:textId="51D75151" w:rsidR="00655960" w:rsidRDefault="009B176F" w:rsidP="008060AA">
            <w:pPr>
              <w:cnfStyle w:val="000000100000" w:firstRow="0" w:lastRow="0" w:firstColumn="0" w:lastColumn="0" w:oddVBand="0" w:evenVBand="0" w:oddHBand="1" w:evenHBand="0" w:firstRowFirstColumn="0" w:firstRowLastColumn="0" w:lastRowFirstColumn="0" w:lastRowLastColumn="0"/>
            </w:pPr>
            <w:r>
              <w:t>2</w:t>
            </w:r>
            <w:r w:rsidR="00B93304">
              <w:t>17.</w:t>
            </w:r>
            <w:r w:rsidR="008B2C8C">
              <w:t>34</w:t>
            </w:r>
          </w:p>
        </w:tc>
        <w:tc>
          <w:tcPr>
            <w:tcW w:w="2127" w:type="dxa"/>
          </w:tcPr>
          <w:p w14:paraId="05BB19E1" w14:textId="49FB6AFC" w:rsidR="00655960" w:rsidRDefault="00E131B0" w:rsidP="008060AA">
            <w:pPr>
              <w:cnfStyle w:val="000000100000" w:firstRow="0" w:lastRow="0" w:firstColumn="0" w:lastColumn="0" w:oddVBand="0" w:evenVBand="0" w:oddHBand="1" w:evenHBand="0" w:firstRowFirstColumn="0" w:firstRowLastColumn="0" w:lastRowFirstColumn="0" w:lastRowLastColumn="0"/>
            </w:pPr>
            <w:r>
              <w:t>2</w:t>
            </w:r>
            <w:r w:rsidR="008B2C8C">
              <w:t>69</w:t>
            </w:r>
            <w:r>
              <w:t>.3</w:t>
            </w:r>
            <w:r w:rsidR="008B2C8C">
              <w:t>6</w:t>
            </w:r>
          </w:p>
        </w:tc>
        <w:tc>
          <w:tcPr>
            <w:tcW w:w="2127" w:type="dxa"/>
          </w:tcPr>
          <w:p w14:paraId="75DC8F7F" w14:textId="25896A07"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8B2C8C">
              <w:t>64</w:t>
            </w:r>
          </w:p>
        </w:tc>
      </w:tr>
      <w:tr w:rsidR="00655960" w14:paraId="68E60BDD"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46C334E7" w14:textId="2A3AC149" w:rsidR="00655960" w:rsidRPr="00C65889" w:rsidRDefault="00C65889" w:rsidP="008060AA">
            <w:pPr>
              <w:rPr>
                <w:sz w:val="16"/>
                <w:szCs w:val="16"/>
              </w:rPr>
            </w:pPr>
            <w:r w:rsidRPr="00C65889">
              <w:rPr>
                <w:sz w:val="16"/>
                <w:szCs w:val="16"/>
              </w:rPr>
              <w:t>Self-attention</w:t>
            </w:r>
          </w:p>
        </w:tc>
        <w:tc>
          <w:tcPr>
            <w:tcW w:w="2127" w:type="dxa"/>
          </w:tcPr>
          <w:p w14:paraId="49D15DC8" w14:textId="7D0F472E" w:rsidR="00655960" w:rsidRDefault="009B176F" w:rsidP="008060AA">
            <w:pPr>
              <w:cnfStyle w:val="000000000000" w:firstRow="0" w:lastRow="0" w:firstColumn="0" w:lastColumn="0" w:oddVBand="0" w:evenVBand="0" w:oddHBand="0" w:evenHBand="0" w:firstRowFirstColumn="0" w:firstRowLastColumn="0" w:lastRowFirstColumn="0" w:lastRowLastColumn="0"/>
            </w:pPr>
            <w:r>
              <w:t>1</w:t>
            </w:r>
            <w:r w:rsidR="00DE3650">
              <w:t>89.81</w:t>
            </w:r>
          </w:p>
        </w:tc>
        <w:tc>
          <w:tcPr>
            <w:tcW w:w="2127" w:type="dxa"/>
          </w:tcPr>
          <w:p w14:paraId="00078FA9" w14:textId="2ACF9C99" w:rsidR="00655960" w:rsidRDefault="00E131B0" w:rsidP="008060AA">
            <w:pPr>
              <w:cnfStyle w:val="000000000000" w:firstRow="0" w:lastRow="0" w:firstColumn="0" w:lastColumn="0" w:oddVBand="0" w:evenVBand="0" w:oddHBand="0" w:evenHBand="0" w:firstRowFirstColumn="0" w:firstRowLastColumn="0" w:lastRowFirstColumn="0" w:lastRowLastColumn="0"/>
            </w:pPr>
            <w:r>
              <w:t>2</w:t>
            </w:r>
            <w:r w:rsidR="00DE3650">
              <w:t>36</w:t>
            </w:r>
            <w:r>
              <w:t>.</w:t>
            </w:r>
            <w:r w:rsidR="00DE3650">
              <w:t>84</w:t>
            </w:r>
          </w:p>
        </w:tc>
        <w:tc>
          <w:tcPr>
            <w:tcW w:w="2127" w:type="dxa"/>
          </w:tcPr>
          <w:p w14:paraId="3D1EFD3E" w14:textId="0B61241A" w:rsidR="00655960" w:rsidRDefault="00E131B0" w:rsidP="008060AA">
            <w:pPr>
              <w:cnfStyle w:val="000000000000" w:firstRow="0" w:lastRow="0" w:firstColumn="0" w:lastColumn="0" w:oddVBand="0" w:evenVBand="0" w:oddHBand="0" w:evenHBand="0" w:firstRowFirstColumn="0" w:firstRowLastColumn="0" w:lastRowFirstColumn="0" w:lastRowLastColumn="0"/>
            </w:pPr>
            <w:r>
              <w:t>0.7</w:t>
            </w:r>
            <w:r w:rsidR="00DE3650">
              <w:t>2</w:t>
            </w:r>
          </w:p>
        </w:tc>
      </w:tr>
    </w:tbl>
    <w:p w14:paraId="32586602" w14:textId="28D13CD2" w:rsidR="00D47BCC" w:rsidRDefault="009452A9" w:rsidP="009452A9">
      <w:pPr>
        <w:pStyle w:val="Figure"/>
        <w:numPr>
          <w:ilvl w:val="0"/>
          <w:numId w:val="0"/>
        </w:numPr>
        <w:ind w:left="288"/>
        <w:jc w:val="both"/>
      </w:pPr>
      <w:r>
        <w:t>Table 1: Full evaluation results for backbone selection</w:t>
      </w:r>
      <w:r w:rsidR="007F10EB">
        <w:t xml:space="preserve"> for over 50 episodes</w:t>
      </w:r>
    </w:p>
    <w:tbl>
      <w:tblPr>
        <w:tblStyle w:val="PlainTable1"/>
        <w:tblW w:w="8491" w:type="dxa"/>
        <w:tblLook w:val="04A0" w:firstRow="1" w:lastRow="0" w:firstColumn="1" w:lastColumn="0" w:noHBand="0" w:noVBand="1"/>
      </w:tblPr>
      <w:tblGrid>
        <w:gridCol w:w="2830"/>
        <w:gridCol w:w="2830"/>
        <w:gridCol w:w="2831"/>
      </w:tblGrid>
      <w:tr w:rsidR="00790E05" w14:paraId="04DB2E06" w14:textId="77777777" w:rsidTr="00790E05">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7722CFD0" w14:textId="4F4466A6" w:rsidR="00790E05" w:rsidRPr="00D328C4" w:rsidRDefault="00790E05" w:rsidP="00D328C4">
            <w:pPr>
              <w:pStyle w:val="Figure"/>
              <w:numPr>
                <w:ilvl w:val="0"/>
                <w:numId w:val="0"/>
              </w:numPr>
              <w:jc w:val="both"/>
              <w:rPr>
                <w:i w:val="0"/>
                <w:iCs w:val="0"/>
              </w:rPr>
            </w:pPr>
            <w:r w:rsidRPr="00D328C4">
              <w:rPr>
                <w:i w:val="0"/>
                <w:iCs w:val="0"/>
                <w:sz w:val="20"/>
                <w:szCs w:val="20"/>
              </w:rPr>
              <w:t>Model</w:t>
            </w:r>
          </w:p>
        </w:tc>
        <w:tc>
          <w:tcPr>
            <w:tcW w:w="2830" w:type="dxa"/>
          </w:tcPr>
          <w:p w14:paraId="7581A061" w14:textId="46B7BA64"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return</w:t>
            </w:r>
          </w:p>
        </w:tc>
        <w:tc>
          <w:tcPr>
            <w:tcW w:w="2831" w:type="dxa"/>
          </w:tcPr>
          <w:p w14:paraId="08F291C4" w14:textId="00C35FDC"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length</w:t>
            </w:r>
          </w:p>
        </w:tc>
      </w:tr>
      <w:tr w:rsidR="00790E05" w14:paraId="23AF7661" w14:textId="77777777" w:rsidTr="00790E0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830" w:type="dxa"/>
          </w:tcPr>
          <w:p w14:paraId="6BC71260" w14:textId="0E22CB5E" w:rsidR="00790E05" w:rsidRPr="00D328C4" w:rsidRDefault="00790E05" w:rsidP="00D328C4">
            <w:pPr>
              <w:pStyle w:val="Figure"/>
              <w:numPr>
                <w:ilvl w:val="0"/>
                <w:numId w:val="0"/>
              </w:numPr>
              <w:jc w:val="both"/>
              <w:rPr>
                <w:i w:val="0"/>
                <w:iCs w:val="0"/>
              </w:rPr>
            </w:pPr>
            <w:r w:rsidRPr="00D328C4">
              <w:rPr>
                <w:i w:val="0"/>
                <w:iCs w:val="0"/>
                <w:sz w:val="18"/>
                <w:szCs w:val="18"/>
              </w:rPr>
              <w:t>Basic MLP</w:t>
            </w:r>
          </w:p>
        </w:tc>
        <w:tc>
          <w:tcPr>
            <w:tcW w:w="2830" w:type="dxa"/>
          </w:tcPr>
          <w:p w14:paraId="67813C9F" w14:textId="288AAC4B"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25.96</w:t>
            </w:r>
          </w:p>
        </w:tc>
        <w:tc>
          <w:tcPr>
            <w:tcW w:w="2831" w:type="dxa"/>
          </w:tcPr>
          <w:p w14:paraId="63FF928D" w14:textId="0C7F0A00"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37.12</w:t>
            </w:r>
          </w:p>
        </w:tc>
      </w:tr>
      <w:tr w:rsidR="00790E05" w14:paraId="0192FBB9" w14:textId="77777777" w:rsidTr="00790E05">
        <w:trPr>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6008232" w14:textId="67E09F8D" w:rsidR="00790E05" w:rsidRPr="00D328C4" w:rsidRDefault="00790E05" w:rsidP="00D328C4">
            <w:pPr>
              <w:pStyle w:val="Figure"/>
              <w:numPr>
                <w:ilvl w:val="0"/>
                <w:numId w:val="0"/>
              </w:numPr>
              <w:jc w:val="both"/>
              <w:rPr>
                <w:i w:val="0"/>
                <w:iCs w:val="0"/>
              </w:rPr>
            </w:pPr>
            <w:r w:rsidRPr="00D328C4">
              <w:rPr>
                <w:i w:val="0"/>
                <w:iCs w:val="0"/>
                <w:sz w:val="16"/>
                <w:szCs w:val="16"/>
              </w:rPr>
              <w:t>Deep Sets (mean)</w:t>
            </w:r>
          </w:p>
        </w:tc>
        <w:tc>
          <w:tcPr>
            <w:tcW w:w="2830" w:type="dxa"/>
          </w:tcPr>
          <w:p w14:paraId="1D5D3F22" w14:textId="64B450D1"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25.25</w:t>
            </w:r>
          </w:p>
        </w:tc>
        <w:tc>
          <w:tcPr>
            <w:tcW w:w="2831" w:type="dxa"/>
          </w:tcPr>
          <w:p w14:paraId="1D4BB14D" w14:textId="4FD2F145"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36.04</w:t>
            </w:r>
          </w:p>
        </w:tc>
      </w:tr>
      <w:tr w:rsidR="00790E05" w14:paraId="30676C9C" w14:textId="77777777" w:rsidTr="00790E05">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49BEE6B0" w14:textId="2F55CC39" w:rsidR="00790E05" w:rsidRPr="00D328C4" w:rsidRDefault="00790E05" w:rsidP="00D328C4">
            <w:pPr>
              <w:pStyle w:val="Figure"/>
              <w:numPr>
                <w:ilvl w:val="0"/>
                <w:numId w:val="0"/>
              </w:numPr>
              <w:jc w:val="both"/>
              <w:rPr>
                <w:i w:val="0"/>
                <w:iCs w:val="0"/>
              </w:rPr>
            </w:pPr>
            <w:r w:rsidRPr="00D328C4">
              <w:rPr>
                <w:i w:val="0"/>
                <w:iCs w:val="0"/>
                <w:sz w:val="16"/>
                <w:szCs w:val="16"/>
              </w:rPr>
              <w:t>Deep Sets  (mean+max)</w:t>
            </w:r>
          </w:p>
        </w:tc>
        <w:tc>
          <w:tcPr>
            <w:tcW w:w="2830" w:type="dxa"/>
          </w:tcPr>
          <w:p w14:paraId="7ECF9C94" w14:textId="1CA90F35"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29.61</w:t>
            </w:r>
          </w:p>
        </w:tc>
        <w:tc>
          <w:tcPr>
            <w:tcW w:w="2831" w:type="dxa"/>
          </w:tcPr>
          <w:p w14:paraId="7DB6D8B1" w14:textId="401BB49A"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42.11</w:t>
            </w:r>
          </w:p>
        </w:tc>
      </w:tr>
      <w:tr w:rsidR="00790E05" w14:paraId="496425CD" w14:textId="77777777" w:rsidTr="00790E05">
        <w:trPr>
          <w:trHeight w:val="325"/>
        </w:trPr>
        <w:tc>
          <w:tcPr>
            <w:cnfStyle w:val="001000000000" w:firstRow="0" w:lastRow="0" w:firstColumn="1" w:lastColumn="0" w:oddVBand="0" w:evenVBand="0" w:oddHBand="0" w:evenHBand="0" w:firstRowFirstColumn="0" w:firstRowLastColumn="0" w:lastRowFirstColumn="0" w:lastRowLastColumn="0"/>
            <w:tcW w:w="2830" w:type="dxa"/>
          </w:tcPr>
          <w:p w14:paraId="29A04162" w14:textId="0988850C" w:rsidR="00790E05" w:rsidRPr="00D328C4" w:rsidRDefault="00790E05" w:rsidP="00D328C4">
            <w:pPr>
              <w:pStyle w:val="Figure"/>
              <w:numPr>
                <w:ilvl w:val="0"/>
                <w:numId w:val="0"/>
              </w:numPr>
              <w:jc w:val="both"/>
              <w:rPr>
                <w:i w:val="0"/>
                <w:iCs w:val="0"/>
              </w:rPr>
            </w:pPr>
            <w:r w:rsidRPr="00D328C4">
              <w:rPr>
                <w:i w:val="0"/>
                <w:iCs w:val="0"/>
                <w:sz w:val="16"/>
                <w:szCs w:val="16"/>
              </w:rPr>
              <w:t>Self-attention</w:t>
            </w:r>
          </w:p>
        </w:tc>
        <w:tc>
          <w:tcPr>
            <w:tcW w:w="2830" w:type="dxa"/>
          </w:tcPr>
          <w:p w14:paraId="0ABE7D09" w14:textId="6ACFBB52"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94.03</w:t>
            </w:r>
          </w:p>
        </w:tc>
        <w:tc>
          <w:tcPr>
            <w:tcW w:w="2831" w:type="dxa"/>
          </w:tcPr>
          <w:p w14:paraId="48CF6603" w14:textId="0DCA7F5A"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117.94</w:t>
            </w:r>
          </w:p>
        </w:tc>
      </w:tr>
    </w:tbl>
    <w:p w14:paraId="7FFC2F3C" w14:textId="1F86A4AA" w:rsidR="00265D77" w:rsidRPr="00790E05" w:rsidRDefault="00790E05" w:rsidP="00790E05">
      <w:pPr>
        <w:pStyle w:val="Figure"/>
        <w:numPr>
          <w:ilvl w:val="0"/>
          <w:numId w:val="0"/>
        </w:numPr>
        <w:ind w:left="288"/>
        <w:jc w:val="both"/>
      </w:pPr>
      <w:r>
        <w:t xml:space="preserve">Table </w:t>
      </w:r>
      <w:r w:rsidR="00355ACB">
        <w:t>2</w:t>
      </w:r>
      <w:r>
        <w:t>: F</w:t>
      </w:r>
      <w:r w:rsidR="00355ACB">
        <w:t>inal</w:t>
      </w:r>
      <w:r>
        <w:t xml:space="preserve"> </w:t>
      </w:r>
      <w:r w:rsidR="00355ACB">
        <w:t>training</w:t>
      </w:r>
      <w:r>
        <w:t xml:space="preserve"> </w:t>
      </w:r>
      <w:r w:rsidR="00355ACB">
        <w:t xml:space="preserve">iteration </w:t>
      </w:r>
      <w:r>
        <w:t>results for backbone selection</w:t>
      </w:r>
    </w:p>
    <w:p w14:paraId="205B14C8" w14:textId="3541BA4F" w:rsidR="000F2821" w:rsidRDefault="00A106E3" w:rsidP="000F2821">
      <w:r>
        <w:t xml:space="preserve">The results show that </w:t>
      </w:r>
      <w:r w:rsidR="00D879A9">
        <w:t>(</w:t>
      </w:r>
      <w:r w:rsidR="00285F96">
        <w:t>in evaluation</w:t>
      </w:r>
      <w:r w:rsidR="00D879A9">
        <w:t xml:space="preserve">) </w:t>
      </w:r>
      <w:r>
        <w:t>the Deep Sets mean+max model achieved the highest average episodic return and average episodic length</w:t>
      </w:r>
      <w:r w:rsidR="0050450B">
        <w:t xml:space="preserve">, </w:t>
      </w:r>
      <w:r w:rsidR="00525FE3">
        <w:t>while</w:t>
      </w:r>
      <w:r w:rsidR="0050450B">
        <w:t xml:space="preserve"> also producing the lowest collision rate</w:t>
      </w:r>
      <w:r>
        <w:t>.</w:t>
      </w:r>
      <w:r w:rsidR="00EE3D35">
        <w:t xml:space="preserve"> The Deep Sets </w:t>
      </w:r>
      <w:r w:rsidR="00A62270">
        <w:t>mean model achieved the second best evaluation performance overall.</w:t>
      </w:r>
      <w:r>
        <w:t xml:space="preserve"> </w:t>
      </w:r>
      <w:r w:rsidR="00A62270">
        <w:t>Although</w:t>
      </w:r>
      <w:r w:rsidR="004639B3">
        <w:t xml:space="preserve"> the</w:t>
      </w:r>
      <w:r>
        <w:t xml:space="preserve"> self-attention model</w:t>
      </w:r>
      <w:r w:rsidR="004639B3">
        <w:t xml:space="preserve"> achieved the highest final training return, this advantage did not transfer to evaluation, </w:t>
      </w:r>
      <w:r w:rsidR="003D53D0">
        <w:t>where it performed worse in all three metrics compared to the two Deep Set architectures</w:t>
      </w:r>
      <w:r w:rsidR="00B67689">
        <w:t xml:space="preserve">. The basic MLP </w:t>
      </w:r>
      <w:r w:rsidR="00D13071">
        <w:t xml:space="preserve"> produced the weakest overall evaluation performance</w:t>
      </w:r>
      <w:r w:rsidR="00004CF6">
        <w:t xml:space="preserve"> out of the four.</w:t>
      </w:r>
    </w:p>
    <w:p w14:paraId="79E8CBB7" w14:textId="56FF6B06" w:rsidR="00944CC4" w:rsidRDefault="00944CC4" w:rsidP="00944CC4">
      <w:pPr>
        <w:pStyle w:val="Heading3"/>
      </w:pPr>
      <w:r>
        <w:t>Backbone performance analysis</w:t>
      </w:r>
    </w:p>
    <w:p w14:paraId="33FE506E" w14:textId="115A4A3C" w:rsidR="00B50CDF" w:rsidRDefault="00FE09F7" w:rsidP="000F2821">
      <w:r>
        <w:t xml:space="preserve">The results suggest that increasing the model complexity does not always lead to better performance. </w:t>
      </w:r>
      <w:r w:rsidR="00B371FB">
        <w:t xml:space="preserve">This is shown as </w:t>
      </w:r>
      <w:r>
        <w:t>the Deep Sets mean+max architecture achieved the strongest</w:t>
      </w:r>
      <w:r w:rsidR="0035203A">
        <w:t xml:space="preserve"> overall performance,</w:t>
      </w:r>
      <w:r w:rsidR="00B371FB">
        <w:t xml:space="preserve"> while </w:t>
      </w:r>
      <w:r w:rsidR="0035203A">
        <w:t xml:space="preserve">the self-attention model did not consistently outperform it </w:t>
      </w:r>
      <w:r w:rsidR="00F14A9A">
        <w:t>despite being more informative and expressive. This shows that preserving</w:t>
      </w:r>
      <w:r w:rsidR="008952BE">
        <w:t xml:space="preserve"> the most prominent traffic features may have been more important in this</w:t>
      </w:r>
      <w:r w:rsidR="00B50CDF">
        <w:t xml:space="preserve"> task than using a more complex attention based architecture.</w:t>
      </w:r>
    </w:p>
    <w:p w14:paraId="729C47E9" w14:textId="4AD017F3" w:rsidR="0077391E" w:rsidRDefault="000A3836" w:rsidP="000F2821">
      <w:r>
        <w:lastRenderedPageBreak/>
        <w:t>The basic MLP architecture performed</w:t>
      </w:r>
      <w:r w:rsidR="003D690F">
        <w:t xml:space="preserve"> the worst out of the four at evaluation</w:t>
      </w:r>
      <w:r w:rsidR="0087110F">
        <w:t>.</w:t>
      </w:r>
      <w:r w:rsidR="003D690F">
        <w:t xml:space="preserve"> A likely reason is that it processed the flattened observation </w:t>
      </w:r>
      <w:r w:rsidR="00415761">
        <w:t>directly without permutation invariance</w:t>
      </w:r>
      <w:r w:rsidR="00E6714E">
        <w:t>, making it sensitive to the ordering of vehicles in the observation. Although the appended urgency features may have helped compensate for this to some extent</w:t>
      </w:r>
      <w:r w:rsidR="002037F2">
        <w:t xml:space="preserve">, the model was still </w:t>
      </w:r>
      <w:r w:rsidR="008144DB">
        <w:t>not as good as the permutation invariant alternatives.</w:t>
      </w:r>
    </w:p>
    <w:p w14:paraId="0CCAB145" w14:textId="7461AACC" w:rsidR="00944CC4" w:rsidRDefault="0077391E" w:rsidP="000F2821">
      <w:r>
        <w:t>The Deep Sets with mean pooling mode</w:t>
      </w:r>
      <w:r w:rsidR="00606733">
        <w:t>l performed better than expected</w:t>
      </w:r>
      <w:r w:rsidR="009673BB">
        <w:t xml:space="preserve"> and achieved second best at evaluation</w:t>
      </w:r>
      <w:r w:rsidR="00D65C1F">
        <w:t xml:space="preserve">. </w:t>
      </w:r>
      <w:r w:rsidR="00B476F0">
        <w:t>This suggest that permutation invariance alone provided a meaningful benefit over the basic MLP</w:t>
      </w:r>
      <w:r w:rsidR="0080723A">
        <w:t xml:space="preserve">. However, mean pooling may </w:t>
      </w:r>
      <w:r w:rsidR="00747DC6">
        <w:t>have done worse than the mean+max model which</w:t>
      </w:r>
      <w:r w:rsidR="00D65C1F">
        <w:t xml:space="preserve"> may be due to when aggregat</w:t>
      </w:r>
      <w:r w:rsidR="00747DC6">
        <w:t xml:space="preserve">ing, </w:t>
      </w:r>
      <w:r w:rsidR="001D0149">
        <w:t xml:space="preserve">the most important vehicle signals were diluted, making it hard for the ego vehicle to respond to immediate dangers. </w:t>
      </w:r>
      <w:r w:rsidR="00B35656">
        <w:t>This is especially problematic in overtaking or collision avoidance</w:t>
      </w:r>
      <w:r w:rsidR="00C50A86">
        <w:t>.</w:t>
      </w:r>
    </w:p>
    <w:p w14:paraId="57C8121D" w14:textId="5F49F90C" w:rsidR="00C50A86" w:rsidRDefault="00C50A86" w:rsidP="000F2821">
      <w:r>
        <w:t xml:space="preserve">The Deep Sets with mean and max pooling model was overall the strongest architecture </w:t>
      </w:r>
      <w:r w:rsidR="00A53E03">
        <w:t xml:space="preserve">out of the four. This is may be due to the mean capturing the overall traffic context and the max preserved </w:t>
      </w:r>
      <w:r w:rsidR="00450261">
        <w:t>the strongest vehicles signals. This provided a good bal</w:t>
      </w:r>
      <w:r w:rsidR="00444C0F">
        <w:t>ance between expressiveness and trainability.</w:t>
      </w:r>
    </w:p>
    <w:p w14:paraId="337F8835" w14:textId="2C9312E2" w:rsidR="00444C0F" w:rsidRDefault="00444C0F" w:rsidP="000F2821">
      <w:r>
        <w:t>Finally, the self-attention model was the most expressive architecture in principle allowing i</w:t>
      </w:r>
      <w:r w:rsidR="00D65033">
        <w:t>o preserve richer inter-vehicle information. However, the architecture likely needed more data or tuning to consistently outperform the m</w:t>
      </w:r>
      <w:r w:rsidR="006217EB">
        <w:t>e</w:t>
      </w:r>
      <w:r w:rsidR="00D65033">
        <w:t>an+max</w:t>
      </w:r>
      <w:r w:rsidR="006217EB">
        <w:t xml:space="preserve"> model. Also it may have been harder to optimise under the fixed training budget.</w:t>
      </w:r>
    </w:p>
    <w:p w14:paraId="0E83100E" w14:textId="68CBD44A" w:rsidR="00DA0C31" w:rsidRDefault="0061731C" w:rsidP="0061731C">
      <w:pPr>
        <w:pStyle w:val="Heading3"/>
      </w:pPr>
      <w:r>
        <w:t>Backbone Selection</w:t>
      </w:r>
    </w:p>
    <w:p w14:paraId="727AB703" w14:textId="1A229BED" w:rsidR="0061731C" w:rsidRDefault="0061731C" w:rsidP="00DA0C31">
      <w:pPr>
        <w:rPr>
          <w:lang w:val="en-GB"/>
        </w:rPr>
      </w:pPr>
      <w:r>
        <w:rPr>
          <w:lang w:val="en-GB"/>
        </w:rPr>
        <w:t xml:space="preserve">The Deep sets </w:t>
      </w:r>
      <w:r w:rsidR="00F740EF">
        <w:rPr>
          <w:lang w:val="en-GB"/>
        </w:rPr>
        <w:t>mean+max model was selected as the final backbone because it provides the best balance of retu</w:t>
      </w:r>
      <w:r w:rsidR="00997C7E">
        <w:rPr>
          <w:lang w:val="en-GB"/>
        </w:rPr>
        <w:t>r</w:t>
      </w:r>
      <w:r w:rsidR="00F740EF">
        <w:rPr>
          <w:lang w:val="en-GB"/>
        </w:rPr>
        <w:t>n</w:t>
      </w:r>
      <w:r w:rsidR="00997C7E">
        <w:rPr>
          <w:lang w:val="en-GB"/>
        </w:rPr>
        <w:t>, survival and collision rate under the final controlled evaluation.</w:t>
      </w:r>
    </w:p>
    <w:p w14:paraId="43B1A915" w14:textId="5E7E7BF9" w:rsidR="00A34A71" w:rsidRDefault="00EE649C" w:rsidP="00EE649C">
      <w:pPr>
        <w:pStyle w:val="Heading2"/>
      </w:pPr>
      <w:r>
        <w:t>Uncertainty-aware PPO formulation</w:t>
      </w:r>
    </w:p>
    <w:p w14:paraId="686DFC8C" w14:textId="362DAED7" w:rsidR="00EE649C" w:rsidRDefault="00167723" w:rsidP="00167723">
      <w:pPr>
        <w:pStyle w:val="Heading3"/>
      </w:pPr>
      <w:r>
        <w:t>Monte Carlo Dropout critic</w:t>
      </w:r>
    </w:p>
    <w:p w14:paraId="143451AA" w14:textId="2B44BFD4" w:rsidR="00167723" w:rsidRDefault="00673826" w:rsidP="00DA0C31">
      <w:pPr>
        <w:rPr>
          <w:lang w:val="en-GB"/>
        </w:rPr>
      </w:pPr>
      <w:r>
        <w:rPr>
          <w:lang w:val="en-GB"/>
        </w:rPr>
        <w:t xml:space="preserve">To compute the uncertainty, Monte Carlo Dropout was </w:t>
      </w:r>
      <w:r w:rsidR="00FA36D4">
        <w:rPr>
          <w:lang w:val="en-GB"/>
        </w:rPr>
        <w:t xml:space="preserve">used in the critic network whilst leaving the actor network unchanged. </w:t>
      </w:r>
      <w:r w:rsidR="000809DE">
        <w:rPr>
          <w:lang w:val="en-GB"/>
        </w:rPr>
        <w:t xml:space="preserve">This allowed </w:t>
      </w:r>
      <w:r w:rsidR="006F3F6B">
        <w:rPr>
          <w:lang w:val="en-GB"/>
        </w:rPr>
        <w:t>the value function to produce an uncertainty estimate al</w:t>
      </w:r>
      <w:r w:rsidR="00994808">
        <w:rPr>
          <w:lang w:val="en-GB"/>
        </w:rPr>
        <w:t>ongside the state value prediction</w:t>
      </w:r>
      <w:r w:rsidR="00910CAD">
        <w:rPr>
          <w:lang w:val="en-GB"/>
        </w:rPr>
        <w:t>.</w:t>
      </w:r>
    </w:p>
    <w:p w14:paraId="51532894" w14:textId="2243E8C5" w:rsidR="00910CAD" w:rsidRDefault="007246B2" w:rsidP="00DA0C31">
      <w:pPr>
        <w:rPr>
          <w:lang w:val="en-GB"/>
        </w:rPr>
      </w:pPr>
      <w:r>
        <w:rPr>
          <w:lang w:val="en-GB"/>
        </w:rPr>
        <w:t xml:space="preserve">A dropout layer was used in between </w:t>
      </w:r>
      <w:r w:rsidR="00A94498">
        <w:rPr>
          <w:lang w:val="en-GB"/>
        </w:rPr>
        <w:t>the layers in the critic network such that each forward pass</w:t>
      </w:r>
      <w:r w:rsidR="00EF27B9">
        <w:rPr>
          <w:lang w:val="en-GB"/>
        </w:rPr>
        <w:t xml:space="preserve"> sampled a slightly different s</w:t>
      </w:r>
      <w:r w:rsidR="00FD7B89">
        <w:rPr>
          <w:lang w:val="en-GB"/>
        </w:rPr>
        <w:t>ub</w:t>
      </w:r>
      <w:r w:rsidR="002F507C">
        <w:rPr>
          <w:lang w:val="en-GB"/>
        </w:rPr>
        <w:t>-</w:t>
      </w:r>
      <w:r w:rsidR="00FD7B89">
        <w:rPr>
          <w:lang w:val="en-GB"/>
        </w:rPr>
        <w:t>network. This led to</w:t>
      </w:r>
      <w:r w:rsidR="00267BA0">
        <w:rPr>
          <w:lang w:val="en-GB"/>
        </w:rPr>
        <w:t xml:space="preserve"> repeated evaluations of the same state producing slightly different  </w:t>
      </w:r>
      <w:r w:rsidR="00E03E37">
        <w:rPr>
          <w:lang w:val="en-GB"/>
        </w:rPr>
        <w:t xml:space="preserve">value estimations, which </w:t>
      </w:r>
      <w:r w:rsidR="002F507C">
        <w:rPr>
          <w:lang w:val="en-GB"/>
        </w:rPr>
        <w:t>are</w:t>
      </w:r>
      <w:r w:rsidR="00E03E37">
        <w:rPr>
          <w:lang w:val="en-GB"/>
        </w:rPr>
        <w:t xml:space="preserve"> then used to approximate the uncertain</w:t>
      </w:r>
      <w:r w:rsidR="00A914F8">
        <w:rPr>
          <w:lang w:val="en-GB"/>
        </w:rPr>
        <w:t xml:space="preserve">ty via the spread of these </w:t>
      </w:r>
      <w:r w:rsidR="00AC4420">
        <w:rPr>
          <w:lang w:val="en-GB"/>
        </w:rPr>
        <w:t>predictions.</w:t>
      </w:r>
    </w:p>
    <w:p w14:paraId="132A14AF" w14:textId="17F03399" w:rsidR="00AC4420" w:rsidRDefault="00347043" w:rsidP="00DA0C31">
      <w:pPr>
        <w:rPr>
          <w:lang w:val="en-GB"/>
        </w:rPr>
      </w:pPr>
      <w:r>
        <w:rPr>
          <w:lang w:val="en-GB"/>
        </w:rPr>
        <w:t>He</w:t>
      </w:r>
      <w:r w:rsidR="00BE7759">
        <w:rPr>
          <w:lang w:val="en-GB"/>
        </w:rPr>
        <w:t>re is the formula to compute the mean which gives the estimated value:</w:t>
      </w:r>
    </w:p>
    <w:p w14:paraId="6F117A06" w14:textId="13C1669F" w:rsidR="00BE7759" w:rsidRPr="002D4027" w:rsidRDefault="00000000" w:rsidP="00DA0C31">
      <w:pPr>
        <w:rPr>
          <w:lang w:val="en-GB"/>
        </w:rPr>
      </w:pPr>
      <m:oMathPara>
        <m:oMath>
          <m:limUpp>
            <m:limUppPr>
              <m:ctrlPr>
                <w:rPr>
                  <w:rFonts w:ascii="Cambria Math" w:hAnsi="Cambria Math"/>
                  <w:lang w:val="en-GB"/>
                </w:rPr>
              </m:ctrlPr>
            </m:limUppPr>
            <m:e>
              <m:r>
                <w:rPr>
                  <w:rFonts w:ascii="Cambria Math" w:hAnsi="Cambria Math"/>
                  <w:lang w:val="en-GB"/>
                </w:rPr>
                <m:t>V</m:t>
              </m:r>
            </m:e>
            <m:lim>
              <m:r>
                <w:rPr>
                  <w:rFonts w:ascii="Cambria Math" w:hAnsi="Cambria Math"/>
                  <w:lang w:val="en-GB"/>
                </w:rPr>
                <m:t>^</m:t>
              </m:r>
            </m:lim>
          </m:limUpp>
          <m:d>
            <m:dPr>
              <m:ctrlPr>
                <w:rPr>
                  <w:rFonts w:ascii="Cambria Math" w:hAnsi="Cambria Math"/>
                  <w:lang w:val="en-GB"/>
                </w:rPr>
              </m:ctrlPr>
            </m:dPr>
            <m:e>
              <m:r>
                <w:rPr>
                  <w:rFonts w:ascii="Cambria Math" w:hAnsi="Cambria Math"/>
                  <w:lang w:val="en-GB"/>
                </w:rPr>
                <m:t>s</m:t>
              </m:r>
            </m:e>
          </m:d>
          <m:r>
            <w:rPr>
              <w:rFonts w:ascii="Cambria Math" w:hAnsi="Cambria Math"/>
              <w:lang w:val="en-GB"/>
            </w:rPr>
            <m:t>=</m:t>
          </m:r>
          <m:f>
            <m:fPr>
              <m:ctrlPr>
                <w:rPr>
                  <w:rFonts w:ascii="Cambria Math" w:hAnsi="Cambria Math"/>
                  <w:lang w:val="en-GB"/>
                </w:rPr>
              </m:ctrlPr>
            </m:fPr>
            <m:num>
              <m:r>
                <w:rPr>
                  <w:rFonts w:ascii="Cambria Math" w:hAnsi="Cambria Math"/>
                  <w:lang w:val="en-GB"/>
                </w:rPr>
                <m:t> 1</m:t>
              </m:r>
            </m:num>
            <m:den>
              <m:r>
                <w:rPr>
                  <w:rFonts w:ascii="Cambria Math" w:hAnsi="Cambria Math"/>
                  <w:lang w:val="en-GB"/>
                </w:rPr>
                <m:t>K</m:t>
              </m:r>
            </m:den>
          </m:f>
          <m:nary>
            <m:naryPr>
              <m:chr m:val="∑"/>
              <m:limLoc m:val="undOvr"/>
              <m:grow m:val="1"/>
              <m:ctrlPr>
                <w:rPr>
                  <w:rFonts w:ascii="Cambria Math" w:hAnsi="Cambria Math"/>
                  <w:lang w:val="en-GB"/>
                </w:rPr>
              </m:ctrlPr>
            </m:naryPr>
            <m:sub>
              <m:r>
                <w:rPr>
                  <w:rFonts w:ascii="Cambria Math" w:hAnsi="Cambria Math"/>
                  <w:lang w:val="en-GB"/>
                </w:rPr>
                <m:t>k=1</m:t>
              </m:r>
            </m:sub>
            <m:sup>
              <m:r>
                <w:rPr>
                  <w:rFonts w:ascii="Cambria Math" w:hAnsi="Cambria Math"/>
                  <w:lang w:val="en-GB"/>
                </w:rPr>
                <m:t>K</m:t>
              </m:r>
            </m:sup>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nary>
          <m:d>
            <m:dPr>
              <m:ctrlPr>
                <w:rPr>
                  <w:rFonts w:ascii="Cambria Math" w:hAnsi="Cambria Math"/>
                  <w:lang w:val="en-GB"/>
                </w:rPr>
              </m:ctrlPr>
            </m:dPr>
            <m:e>
              <m:r>
                <w:rPr>
                  <w:rFonts w:ascii="Cambria Math" w:hAnsi="Cambria Math"/>
                  <w:lang w:val="en-GB"/>
                </w:rPr>
                <m:t>s</m:t>
              </m:r>
            </m:e>
          </m:d>
        </m:oMath>
      </m:oMathPara>
    </w:p>
    <w:p w14:paraId="5A1279B8" w14:textId="6A297EE9" w:rsidR="002D4027" w:rsidRDefault="002D4027" w:rsidP="00DA0C31">
      <w:pPr>
        <w:rPr>
          <w:lang w:val="en-GB"/>
        </w:rPr>
      </w:pPr>
      <w:r>
        <w:rPr>
          <w:lang w:val="en-GB"/>
        </w:rPr>
        <w:t xml:space="preserve">Where </w:t>
      </w:r>
      <w:r w:rsidR="002F507C">
        <w:rPr>
          <w:lang w:val="en-GB"/>
        </w:rPr>
        <w:t>K</w:t>
      </w:r>
      <w:r>
        <w:rPr>
          <w:lang w:val="en-GB"/>
        </w:rPr>
        <w:t xml:space="preserve"> is the number of </w:t>
      </w:r>
      <w:r w:rsidR="002F507C">
        <w:rPr>
          <w:lang w:val="en-GB"/>
        </w:rPr>
        <w:t xml:space="preserve">Monte Carlo </w:t>
      </w:r>
      <w:r>
        <w:rPr>
          <w:lang w:val="en-GB"/>
        </w:rPr>
        <w:t>samples</w:t>
      </w:r>
      <w:r w:rsidR="00941644">
        <w:rPr>
          <w:lang w:val="en-GB"/>
        </w:rPr>
        <w:t xml:space="preserve"> and </w:t>
      </w:r>
      <m:oMath>
        <m:limUpp>
          <m:limUppPr>
            <m:ctrlPr>
              <w:rPr>
                <w:rFonts w:ascii="Cambria Math" w:hAnsi="Cambria Math"/>
                <w:lang w:val="en-GB"/>
              </w:rPr>
            </m:ctrlPr>
          </m:limUppPr>
          <m:e>
            <m:r>
              <w:rPr>
                <w:rFonts w:ascii="Cambria Math" w:hAnsi="Cambria Math"/>
                <w:lang w:val="en-GB"/>
              </w:rPr>
              <m:t>V</m:t>
            </m:r>
          </m:e>
          <m:lim>
            <m:r>
              <w:rPr>
                <w:rFonts w:ascii="Cambria Math" w:hAnsi="Cambria Math"/>
                <w:lang w:val="en-GB"/>
              </w:rPr>
              <m:t>^</m:t>
            </m:r>
          </m:lim>
        </m:limUpp>
      </m:oMath>
      <w:r w:rsidR="00941644">
        <w:rPr>
          <w:lang w:val="en-GB"/>
        </w:rPr>
        <w:t xml:space="preserve"> is the mean estimated value</w:t>
      </w:r>
    </w:p>
    <w:p w14:paraId="4C62BF6C" w14:textId="286CAB70" w:rsidR="002D4027" w:rsidRDefault="002D4027" w:rsidP="00DA0C31">
      <w:pPr>
        <w:rPr>
          <w:lang w:val="en-GB"/>
        </w:rPr>
      </w:pPr>
      <w:r>
        <w:rPr>
          <w:lang w:val="en-GB"/>
        </w:rPr>
        <w:t>To compute the estimate of uncertainty</w:t>
      </w:r>
      <w:r w:rsidR="005E7CD8">
        <w:rPr>
          <w:lang w:val="en-GB"/>
        </w:rPr>
        <w:t>, we calculate the variance between all the predicted value estimates. Here is the formula:</w:t>
      </w:r>
      <w:r>
        <w:rPr>
          <w:lang w:val="en-GB"/>
        </w:rPr>
        <w:t xml:space="preserve"> </w:t>
      </w:r>
    </w:p>
    <w:p w14:paraId="50C142F0" w14:textId="50C911B0" w:rsidR="00941644" w:rsidRPr="00BE1672" w:rsidRDefault="00BE1672" w:rsidP="00DA0C31">
      <w:pPr>
        <w:rPr>
          <w:lang w:val="en-GB"/>
        </w:rPr>
      </w:pPr>
      <m:oMathPara>
        <m:oMath>
          <m:r>
            <w:rPr>
              <w:rFonts w:ascii="Cambria Math" w:hAnsi="Cambria Math"/>
              <w:lang w:val="en-GB"/>
            </w:rPr>
            <m:t>u</m:t>
          </m:r>
          <m:d>
            <m:dPr>
              <m:ctrlPr>
                <w:rPr>
                  <w:rFonts w:ascii="Cambria Math" w:hAnsi="Cambria Math"/>
                  <w:lang w:val="en-GB"/>
                </w:rPr>
              </m:ctrlPr>
            </m:dPr>
            <m:e>
              <m:r>
                <w:rPr>
                  <w:rFonts w:ascii="Cambria Math" w:hAnsi="Cambria Math"/>
                  <w:lang w:val="en-GB"/>
                </w:rPr>
                <m:t>s</m:t>
              </m:r>
            </m:e>
          </m:d>
          <m:r>
            <w:rPr>
              <w:rFonts w:ascii="Cambria Math" w:hAnsi="Cambria Math"/>
              <w:lang w:val="en-GB"/>
            </w:rPr>
            <m:t> = Var</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1</m:t>
                  </m:r>
                </m:sub>
              </m:sSub>
              <m:r>
                <w:rPr>
                  <w:rFonts w:ascii="Cambria Math" w:hAnsi="Cambria Math"/>
                  <w:lang w:val="en-GB"/>
                </w:rPr>
                <m:t>,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2</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d>
        </m:oMath>
      </m:oMathPara>
    </w:p>
    <w:p w14:paraId="5931D321" w14:textId="266E6267" w:rsidR="00BE1672" w:rsidRDefault="00BE1672" w:rsidP="00DA0C31">
      <w:pPr>
        <w:rPr>
          <w:lang w:val="en-GB"/>
        </w:rPr>
      </w:pPr>
      <w:r>
        <w:rPr>
          <w:lang w:val="en-GB"/>
        </w:rPr>
        <w:t>Where u(s) is the estimated uncertainty</w:t>
      </w:r>
      <w:r w:rsidR="00FD69FF">
        <w:rPr>
          <w:lang w:val="en-GB"/>
        </w:rPr>
        <w:t>.</w:t>
      </w:r>
    </w:p>
    <w:p w14:paraId="6E2FE40E" w14:textId="577258E7" w:rsidR="00FD69FF" w:rsidRDefault="003A6C46" w:rsidP="00DA0C31">
      <w:pPr>
        <w:rPr>
          <w:lang w:val="en-GB"/>
        </w:rPr>
      </w:pPr>
      <w:r>
        <w:rPr>
          <w:lang w:val="en-GB"/>
        </w:rPr>
        <w:lastRenderedPageBreak/>
        <w:t xml:space="preserve">A higher </w:t>
      </w:r>
      <w:r w:rsidR="00712D51">
        <w:rPr>
          <w:lang w:val="en-GB"/>
        </w:rPr>
        <w:t xml:space="preserve">variance computed is high </w:t>
      </w:r>
      <w:r>
        <w:rPr>
          <w:lang w:val="en-GB"/>
        </w:rPr>
        <w:t xml:space="preserve">indicates </w:t>
      </w:r>
      <w:r w:rsidR="00712D51">
        <w:rPr>
          <w:lang w:val="en-GB"/>
        </w:rPr>
        <w:t>that the critic is less</w:t>
      </w:r>
      <w:r w:rsidR="00130B04">
        <w:rPr>
          <w:lang w:val="en-GB"/>
        </w:rPr>
        <w:t xml:space="preserve"> confident </w:t>
      </w:r>
      <w:r w:rsidR="00A06A52">
        <w:rPr>
          <w:lang w:val="en-GB"/>
        </w:rPr>
        <w:t>in its value prediction, whereas a lower variance indicates a greater confidence.</w:t>
      </w:r>
    </w:p>
    <w:p w14:paraId="79BF23EA" w14:textId="334AE415" w:rsidR="00130B04" w:rsidRDefault="00130B04" w:rsidP="00DA0C31">
      <w:pPr>
        <w:rPr>
          <w:lang w:val="en-GB"/>
        </w:rPr>
      </w:pPr>
      <w:r>
        <w:rPr>
          <w:lang w:val="en-GB"/>
        </w:rPr>
        <w:t xml:space="preserve">In the project, a dropout probability of 0.1 and 5 Monte Carlo samples were used </w:t>
      </w:r>
      <w:r w:rsidR="00AB63BA">
        <w:rPr>
          <w:lang w:val="en-GB"/>
        </w:rPr>
        <w:t xml:space="preserve">when estimating the critic uncertainty. The values were chosen due to </w:t>
      </w:r>
      <w:r w:rsidR="0078094C">
        <w:rPr>
          <w:lang w:val="en-GB"/>
        </w:rPr>
        <w:t>it still being able providing a lightweight estimate without significantly increasing the computational cost</w:t>
      </w:r>
      <w:r w:rsidR="0051182B">
        <w:rPr>
          <w:lang w:val="en-GB"/>
        </w:rPr>
        <w:t xml:space="preserve">. The produced uncertainty estimate was then incorporated into </w:t>
      </w:r>
      <w:r w:rsidR="00556CAF">
        <w:rPr>
          <w:lang w:val="en-GB"/>
        </w:rPr>
        <w:t>the PPO algorithm through an uncertainty penalty term, described in the next</w:t>
      </w:r>
      <w:r w:rsidR="00F31DD2">
        <w:rPr>
          <w:lang w:val="en-GB"/>
        </w:rPr>
        <w:t xml:space="preserve"> subsection</w:t>
      </w:r>
      <w:r w:rsidR="007E548B">
        <w:rPr>
          <w:lang w:val="en-GB"/>
        </w:rPr>
        <w:t>.</w:t>
      </w:r>
    </w:p>
    <w:p w14:paraId="7E74D6B6" w14:textId="365FAAC5" w:rsidR="005B7CE4" w:rsidRDefault="005B7CE4" w:rsidP="005B7CE4">
      <w:pPr>
        <w:pStyle w:val="Heading3"/>
      </w:pPr>
      <w:r>
        <w:t>Uncertainty penalised reward</w:t>
      </w:r>
    </w:p>
    <w:p w14:paraId="2747600B" w14:textId="2C057BFB" w:rsidR="00D5257A" w:rsidRDefault="00D372B6" w:rsidP="00D5257A">
      <w:pPr>
        <w:rPr>
          <w:lang w:val="en-GB"/>
        </w:rPr>
      </w:pPr>
      <w:r>
        <w:rPr>
          <w:lang w:val="en-GB"/>
        </w:rPr>
        <w:t xml:space="preserve">To incorporate uncertainty into policy learning, the estimated uncertainty </w:t>
      </w:r>
      <w:r w:rsidR="00A34C3C">
        <w:rPr>
          <w:lang w:val="en-GB"/>
        </w:rPr>
        <w:t>produced by the critic was use to alter the reward signal during training. The original reward</w:t>
      </w:r>
      <w:r w:rsidR="00EA23FD">
        <w:rPr>
          <w:lang w:val="en-GB"/>
        </w:rPr>
        <w:t xml:space="preserve">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m:t>
            </m:r>
          </m:sub>
        </m:sSub>
      </m:oMath>
      <w:r w:rsidR="00984B40">
        <w:rPr>
          <w:lang w:val="en-GB"/>
        </w:rPr>
        <w:t xml:space="preserve"> was replaced with an uncertainty penalised reward</w:t>
      </w:r>
      <w:r w:rsidR="00C15854">
        <w:rPr>
          <w:lang w:val="en-GB"/>
        </w:rPr>
        <w:t xml:space="preserve"> </w:t>
      </w:r>
      <m:oMath>
        <m:r>
          <w:rPr>
            <w:rFonts w:ascii="Cambria Math" w:hAnsi="Cambria Math"/>
            <w:lang w:val="en-GB"/>
          </w:rPr>
          <m:t>r</m:t>
        </m:r>
        <m:sSub>
          <m:sSubPr>
            <m:ctrlPr>
              <w:rPr>
                <w:rFonts w:ascii="Cambria Math" w:hAnsi="Cambria Math"/>
                <w:lang w:val="en-GB"/>
              </w:rPr>
            </m:ctrlPr>
          </m:sSubPr>
          <m:e>
            <m:r>
              <w:rPr>
                <w:rFonts w:ascii="Cambria Math" w:hAnsi="Cambria Math"/>
                <w:lang w:val="en-GB"/>
              </w:rPr>
              <m:t>'</m:t>
            </m:r>
          </m:e>
          <m:sub>
            <m:r>
              <w:rPr>
                <w:rFonts w:ascii="Cambria Math" w:hAnsi="Cambria Math"/>
                <w:lang w:val="en-GB"/>
              </w:rPr>
              <m:t>t</m:t>
            </m:r>
          </m:sub>
        </m:sSub>
      </m:oMath>
      <w:r w:rsidR="00C15854">
        <w:rPr>
          <w:lang w:val="en-GB"/>
        </w:rPr>
        <w:t xml:space="preserve"> . This is described in the formula:</w:t>
      </w:r>
    </w:p>
    <w:p w14:paraId="569D5A3A" w14:textId="74EBD0A5" w:rsidR="00476BA8" w:rsidRPr="001771EA" w:rsidRDefault="00874053" w:rsidP="00D5257A">
      <w:pPr>
        <w:rPr>
          <w:lang w:val="en-GB"/>
        </w:rPr>
      </w:pPr>
      <m:oMathPara>
        <m:oMath>
          <m:r>
            <w:rPr>
              <w:rFonts w:ascii="Cambria Math" w:hAnsi="Cambria Math"/>
              <w:lang w:val="en-GB"/>
            </w:rPr>
            <m:t>r</m:t>
          </m:r>
          <m:sSub>
            <m:sSubPr>
              <m:ctrlPr>
                <w:rPr>
                  <w:rFonts w:ascii="Cambria Math" w:hAnsi="Cambria Math"/>
                  <w:lang w:val="en-GB"/>
                </w:rPr>
              </m:ctrlPr>
            </m:sSubPr>
            <m:e>
              <m:r>
                <w:rPr>
                  <w:rFonts w:ascii="Cambria Math" w:hAnsi="Cambria Math"/>
                  <w:lang w:val="en-GB"/>
                </w:rPr>
                <m:t>'</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m:t>
              </m:r>
            </m:sub>
          </m:sSub>
        </m:oMath>
      </m:oMathPara>
    </w:p>
    <w:p w14:paraId="5402EFA7" w14:textId="6BD18A06" w:rsidR="001771EA" w:rsidRDefault="001771EA" w:rsidP="00D5257A">
      <w:pPr>
        <w:rPr>
          <w:lang w:val="en-GB"/>
        </w:rPr>
      </w:pPr>
      <w:r>
        <w:rPr>
          <w:lang w:val="en-GB"/>
        </w:rPr>
        <w:t xml:space="preserve">Where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Pr>
          <w:lang w:val="en-GB"/>
        </w:rPr>
        <w:t xml:space="preserve"> is </w:t>
      </w:r>
      <w:r w:rsidR="0035016D">
        <w:rPr>
          <w:lang w:val="en-GB"/>
        </w:rPr>
        <w:t xml:space="preserve">the scaling factor </w:t>
      </w:r>
      <w:r w:rsidR="00775E0B">
        <w:rPr>
          <w:lang w:val="en-GB"/>
        </w:rPr>
        <w:t xml:space="preserve">controlling </w:t>
      </w:r>
      <w:r w:rsidR="0035016D">
        <w:rPr>
          <w:lang w:val="en-GB"/>
        </w:rPr>
        <w:t>the</w:t>
      </w:r>
      <w:r w:rsidR="00775E0B">
        <w:rPr>
          <w:lang w:val="en-GB"/>
        </w:rPr>
        <w:t xml:space="preserve"> magnitude of the</w:t>
      </w:r>
      <w:r w:rsidR="0035016D">
        <w:rPr>
          <w:lang w:val="en-GB"/>
        </w:rPr>
        <w:t xml:space="preserve"> uncertainty</w:t>
      </w:r>
      <w:r w:rsidR="00775E0B">
        <w:rPr>
          <w:lang w:val="en-GB"/>
        </w:rPr>
        <w:t xml:space="preserve"> penalty</w:t>
      </w:r>
      <w:r w:rsidR="0035016D">
        <w:rPr>
          <w:lang w:val="en-GB"/>
        </w:rPr>
        <w:t xml:space="preserve"> and </w:t>
      </w:r>
      <m:oMath>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m:t>
            </m:r>
          </m:sub>
        </m:sSub>
      </m:oMath>
      <w:r w:rsidR="0035016D">
        <w:rPr>
          <w:lang w:val="en-GB"/>
        </w:rPr>
        <w:t xml:space="preserve"> is the estimated unc</w:t>
      </w:r>
      <w:r w:rsidR="00940242">
        <w:rPr>
          <w:lang w:val="en-GB"/>
        </w:rPr>
        <w:t>ertainty.</w:t>
      </w:r>
      <w:r w:rsidR="00B77B79">
        <w:rPr>
          <w:lang w:val="en-GB"/>
        </w:rPr>
        <w:t xml:space="preserve"> Normalisation was applied so that the uncertainty term remained on a comparable scale and did not overwhelm the original reward signal.</w:t>
      </w:r>
    </w:p>
    <w:p w14:paraId="0745B1E2" w14:textId="4612D964" w:rsidR="00AB68A1" w:rsidRDefault="00AB68A1" w:rsidP="00D5257A">
      <w:pPr>
        <w:rPr>
          <w:lang w:val="en-GB"/>
        </w:rPr>
      </w:pPr>
      <w:r>
        <w:rPr>
          <w:lang w:val="en-GB"/>
        </w:rPr>
        <w:t xml:space="preserve">The purpose of this penalty was to discourage the agent into </w:t>
      </w:r>
      <w:r w:rsidR="006D541B">
        <w:rPr>
          <w:lang w:val="en-GB"/>
        </w:rPr>
        <w:t>visiting</w:t>
      </w:r>
      <w:r>
        <w:rPr>
          <w:lang w:val="en-GB"/>
        </w:rPr>
        <w:t xml:space="preserve"> </w:t>
      </w:r>
      <w:r w:rsidR="006D541B">
        <w:rPr>
          <w:lang w:val="en-GB"/>
        </w:rPr>
        <w:t xml:space="preserve">highly </w:t>
      </w:r>
      <w:r>
        <w:rPr>
          <w:lang w:val="en-GB"/>
        </w:rPr>
        <w:t>uncertain</w:t>
      </w:r>
      <w:r w:rsidR="006D541B">
        <w:rPr>
          <w:lang w:val="en-GB"/>
        </w:rPr>
        <w:t xml:space="preserve"> states, which therefore encourages </w:t>
      </w:r>
      <w:r w:rsidR="000B24F1">
        <w:rPr>
          <w:lang w:val="en-GB"/>
        </w:rPr>
        <w:t xml:space="preserve">more predictable behaviour. In this project,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A73D06">
        <w:rPr>
          <w:lang w:val="en-GB"/>
        </w:rPr>
        <w:t xml:space="preserve"> was treated as a hyperparameter, with different values explored </w:t>
      </w:r>
      <w:r w:rsidR="00C27254">
        <w:rPr>
          <w:lang w:val="en-GB"/>
        </w:rPr>
        <w:t>in order to asses i</w:t>
      </w:r>
      <w:r w:rsidR="00480727">
        <w:rPr>
          <w:lang w:val="en-GB"/>
        </w:rPr>
        <w:t>ts effect on collision rate, episodic return and episodic length</w:t>
      </w:r>
      <w:r w:rsidR="00002111">
        <w:rPr>
          <w:lang w:val="en-GB"/>
        </w:rPr>
        <w:t>.</w:t>
      </w:r>
    </w:p>
    <w:p w14:paraId="7F1FFF93" w14:textId="64595563" w:rsidR="00BC6D03" w:rsidRDefault="00BC6D03" w:rsidP="00BC6D03">
      <w:pPr>
        <w:pStyle w:val="Heading3"/>
      </w:pPr>
      <w:r>
        <w:t>Experimental purpose</w:t>
      </w:r>
    </w:p>
    <w:p w14:paraId="0BDE25B5" w14:textId="7C452371" w:rsidR="00BC6D03" w:rsidRDefault="00B8054A" w:rsidP="00D5257A">
      <w:pPr>
        <w:rPr>
          <w:lang w:val="en-GB"/>
        </w:rPr>
      </w:pPr>
      <w:r>
        <w:rPr>
          <w:lang w:val="en-GB"/>
        </w:rPr>
        <w:t>In the next following subsection</w:t>
      </w:r>
      <w:r w:rsidR="00D57530">
        <w:rPr>
          <w:lang w:val="en-GB"/>
        </w:rPr>
        <w:t xml:space="preserve">, there is going to be a comparison between the baseline PPO </w:t>
      </w:r>
      <w:r w:rsidR="006C72BE">
        <w:rPr>
          <w:lang w:val="en-GB"/>
        </w:rPr>
        <w:t xml:space="preserve">, </w:t>
      </w:r>
      <w:r w:rsidR="00D57530">
        <w:rPr>
          <w:lang w:val="en-GB"/>
        </w:rPr>
        <w:t>with Deep sets with mean and max pooling as the backbon</w:t>
      </w:r>
      <w:r w:rsidR="006C72BE">
        <w:rPr>
          <w:lang w:val="en-GB"/>
        </w:rPr>
        <w:t>e, and the PPO with the uncertainty penalised reward built on the same backbone. In the comparison</w:t>
      </w:r>
      <w:r w:rsidR="00DC22CB">
        <w:rPr>
          <w:lang w:val="en-GB"/>
        </w:rPr>
        <w:t xml:space="preserve"> the environment, training budget, PPO settings would be kept constant to ensure fair comparison.</w:t>
      </w:r>
      <w:r w:rsidR="00883455">
        <w:rPr>
          <w:lang w:val="en-GB"/>
        </w:rPr>
        <w:t xml:space="preserve"> The comparison is focused on whether uncertainty aware PPO could improve average episodic return, episodic length and </w:t>
      </w:r>
      <w:r w:rsidR="003E7981">
        <w:rPr>
          <w:lang w:val="en-GB"/>
        </w:rPr>
        <w:t>collision rate.</w:t>
      </w:r>
      <w:r w:rsidR="00883455">
        <w:rPr>
          <w:lang w:val="en-GB"/>
        </w:rPr>
        <w:t xml:space="preserve"> </w:t>
      </w:r>
    </w:p>
    <w:p w14:paraId="38CA9DDF" w14:textId="4FFBA687" w:rsidR="0003427A" w:rsidRDefault="002F4A36" w:rsidP="002F4A36">
      <w:pPr>
        <w:pStyle w:val="Heading2"/>
      </w:pPr>
      <w:r>
        <w:t xml:space="preserve">Baseline </w:t>
      </w:r>
      <w:r w:rsidR="00517951">
        <w:t>&amp;</w:t>
      </w:r>
      <w:r>
        <w:t xml:space="preserve"> Uncertainty model comparison</w:t>
      </w:r>
    </w:p>
    <w:p w14:paraId="50DAF7ED" w14:textId="796D1E47" w:rsidR="00517951" w:rsidRDefault="00E2542F" w:rsidP="00E2542F">
      <w:pPr>
        <w:pStyle w:val="Heading3"/>
      </w:pPr>
      <w:r>
        <w:t>Quantitative Results</w:t>
      </w:r>
    </w:p>
    <w:tbl>
      <w:tblPr>
        <w:tblStyle w:val="TableGrid"/>
        <w:tblW w:w="8495" w:type="dxa"/>
        <w:tblLook w:val="04A0" w:firstRow="1" w:lastRow="0" w:firstColumn="1" w:lastColumn="0" w:noHBand="0" w:noVBand="1"/>
      </w:tblPr>
      <w:tblGrid>
        <w:gridCol w:w="1858"/>
        <w:gridCol w:w="1631"/>
        <w:gridCol w:w="1757"/>
        <w:gridCol w:w="1758"/>
        <w:gridCol w:w="1491"/>
      </w:tblGrid>
      <w:tr w:rsidR="00795DDF" w14:paraId="4A0BDFDE" w14:textId="1D630CE7" w:rsidTr="00795DDF">
        <w:tc>
          <w:tcPr>
            <w:tcW w:w="1858" w:type="dxa"/>
          </w:tcPr>
          <w:p w14:paraId="42294921" w14:textId="58E8A87F" w:rsidR="00795DDF" w:rsidRDefault="00795DDF" w:rsidP="004A26BD">
            <w:pPr>
              <w:rPr>
                <w:lang w:val="en-GB"/>
              </w:rPr>
            </w:pPr>
            <w:r>
              <w:rPr>
                <w:lang w:val="en-GB"/>
              </w:rPr>
              <w:t>Model</w:t>
            </w:r>
          </w:p>
        </w:tc>
        <w:tc>
          <w:tcPr>
            <w:tcW w:w="1631" w:type="dxa"/>
          </w:tcPr>
          <w:p w14:paraId="44E7600A" w14:textId="7094FAE8" w:rsidR="00795DDF" w:rsidRDefault="00000000" w:rsidP="004A26BD">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m:oMathPara>
          </w:p>
        </w:tc>
        <w:tc>
          <w:tcPr>
            <w:tcW w:w="1757" w:type="dxa"/>
          </w:tcPr>
          <w:p w14:paraId="09896A00" w14:textId="397772DD" w:rsidR="00795DDF" w:rsidRDefault="00795DDF" w:rsidP="004A26BD">
            <w:pPr>
              <w:rPr>
                <w:lang w:val="en-GB"/>
              </w:rPr>
            </w:pPr>
            <w:r>
              <w:rPr>
                <w:lang w:val="en-GB"/>
              </w:rPr>
              <w:t>Av</w:t>
            </w:r>
            <w:r w:rsidR="00EA5FCC">
              <w:rPr>
                <w:lang w:val="en-GB"/>
              </w:rPr>
              <w:t>erage</w:t>
            </w:r>
            <w:r>
              <w:rPr>
                <w:lang w:val="en-GB"/>
              </w:rPr>
              <w:t xml:space="preserve"> episodic return</w:t>
            </w:r>
          </w:p>
        </w:tc>
        <w:tc>
          <w:tcPr>
            <w:tcW w:w="1758" w:type="dxa"/>
          </w:tcPr>
          <w:p w14:paraId="77B42CEE" w14:textId="345D9ED8" w:rsidR="00795DDF" w:rsidRDefault="00795DDF" w:rsidP="004A26BD">
            <w:pPr>
              <w:rPr>
                <w:lang w:val="en-GB"/>
              </w:rPr>
            </w:pPr>
            <w:r>
              <w:rPr>
                <w:lang w:val="en-GB"/>
              </w:rPr>
              <w:t>Av</w:t>
            </w:r>
            <w:r w:rsidR="00EA5FCC">
              <w:rPr>
                <w:lang w:val="en-GB"/>
              </w:rPr>
              <w:t>erage</w:t>
            </w:r>
            <w:r>
              <w:rPr>
                <w:lang w:val="en-GB"/>
              </w:rPr>
              <w:t xml:space="preserve"> episodic length</w:t>
            </w:r>
          </w:p>
        </w:tc>
        <w:tc>
          <w:tcPr>
            <w:tcW w:w="1491" w:type="dxa"/>
          </w:tcPr>
          <w:p w14:paraId="7BF2C511" w14:textId="4358C7A5" w:rsidR="00795DDF" w:rsidRDefault="00795DDF" w:rsidP="004A26BD">
            <w:pPr>
              <w:rPr>
                <w:lang w:val="en-GB"/>
              </w:rPr>
            </w:pPr>
            <w:r>
              <w:rPr>
                <w:lang w:val="en-GB"/>
              </w:rPr>
              <w:t>Collision rate</w:t>
            </w:r>
          </w:p>
        </w:tc>
      </w:tr>
      <w:tr w:rsidR="00795DDF" w14:paraId="478B0159" w14:textId="11D94664" w:rsidTr="00795DDF">
        <w:tc>
          <w:tcPr>
            <w:tcW w:w="1858" w:type="dxa"/>
          </w:tcPr>
          <w:p w14:paraId="18BD5FAF" w14:textId="1E6A9044" w:rsidR="00795DDF" w:rsidRDefault="00795DDF" w:rsidP="004A26BD">
            <w:pPr>
              <w:rPr>
                <w:lang w:val="en-GB"/>
              </w:rPr>
            </w:pPr>
            <w:r>
              <w:rPr>
                <w:lang w:val="en-GB"/>
              </w:rPr>
              <w:t>Deep Sets mean+max baseline</w:t>
            </w:r>
          </w:p>
        </w:tc>
        <w:tc>
          <w:tcPr>
            <w:tcW w:w="1631" w:type="dxa"/>
          </w:tcPr>
          <w:p w14:paraId="340C8747" w14:textId="792D4F73" w:rsidR="00795DDF" w:rsidRDefault="00795DDF" w:rsidP="004A26BD">
            <w:pPr>
              <w:rPr>
                <w:lang w:val="en-GB"/>
              </w:rPr>
            </w:pPr>
            <w:r>
              <w:rPr>
                <w:lang w:val="en-GB"/>
              </w:rPr>
              <w:t>0.00</w:t>
            </w:r>
          </w:p>
        </w:tc>
        <w:tc>
          <w:tcPr>
            <w:tcW w:w="1757" w:type="dxa"/>
          </w:tcPr>
          <w:p w14:paraId="4498253C" w14:textId="7A1B703E" w:rsidR="00795DDF" w:rsidRDefault="00795DDF" w:rsidP="004A26BD">
            <w:pPr>
              <w:rPr>
                <w:lang w:val="en-GB"/>
              </w:rPr>
            </w:pPr>
            <w:r>
              <w:rPr>
                <w:lang w:val="en-GB"/>
              </w:rPr>
              <w:t>217.34</w:t>
            </w:r>
          </w:p>
        </w:tc>
        <w:tc>
          <w:tcPr>
            <w:tcW w:w="1758" w:type="dxa"/>
          </w:tcPr>
          <w:p w14:paraId="1BD9439E" w14:textId="24B451FE" w:rsidR="00795DDF" w:rsidRDefault="00795DDF" w:rsidP="004A26BD">
            <w:pPr>
              <w:rPr>
                <w:lang w:val="en-GB"/>
              </w:rPr>
            </w:pPr>
            <w:r>
              <w:rPr>
                <w:lang w:val="en-GB"/>
              </w:rPr>
              <w:t>269.36</w:t>
            </w:r>
          </w:p>
        </w:tc>
        <w:tc>
          <w:tcPr>
            <w:tcW w:w="1491" w:type="dxa"/>
          </w:tcPr>
          <w:p w14:paraId="576E2D8A" w14:textId="2F85D8D4" w:rsidR="00795DDF" w:rsidRDefault="00795DDF" w:rsidP="004A26BD">
            <w:pPr>
              <w:rPr>
                <w:lang w:val="en-GB"/>
              </w:rPr>
            </w:pPr>
            <w:r>
              <w:rPr>
                <w:lang w:val="en-GB"/>
              </w:rPr>
              <w:t>0.64</w:t>
            </w:r>
          </w:p>
        </w:tc>
      </w:tr>
      <w:tr w:rsidR="00795DDF" w14:paraId="75225C4B" w14:textId="00008B35" w:rsidTr="00795DDF">
        <w:tc>
          <w:tcPr>
            <w:tcW w:w="1858" w:type="dxa"/>
          </w:tcPr>
          <w:p w14:paraId="6675D0B3" w14:textId="5A4DEB4F" w:rsidR="00795DDF" w:rsidRDefault="00795DDF" w:rsidP="004A26BD">
            <w:pPr>
              <w:rPr>
                <w:lang w:val="en-GB"/>
              </w:rPr>
            </w:pPr>
            <w:r>
              <w:rPr>
                <w:lang w:val="en-GB"/>
              </w:rPr>
              <w:t>Uncertainty penalty PPO</w:t>
            </w:r>
          </w:p>
        </w:tc>
        <w:tc>
          <w:tcPr>
            <w:tcW w:w="1631" w:type="dxa"/>
          </w:tcPr>
          <w:p w14:paraId="50D44209" w14:textId="7A490B57" w:rsidR="00795DDF" w:rsidRDefault="00795DDF" w:rsidP="004A26BD">
            <w:pPr>
              <w:rPr>
                <w:lang w:val="en-GB"/>
              </w:rPr>
            </w:pPr>
            <w:r>
              <w:rPr>
                <w:lang w:val="en-GB"/>
              </w:rPr>
              <w:t>0.01</w:t>
            </w:r>
          </w:p>
        </w:tc>
        <w:tc>
          <w:tcPr>
            <w:tcW w:w="1757" w:type="dxa"/>
          </w:tcPr>
          <w:p w14:paraId="3ABF92CB" w14:textId="40C061FA" w:rsidR="00795DDF" w:rsidRDefault="00795DDF" w:rsidP="004A26BD">
            <w:pPr>
              <w:rPr>
                <w:lang w:val="en-GB"/>
              </w:rPr>
            </w:pPr>
            <w:r>
              <w:rPr>
                <w:lang w:val="en-GB"/>
              </w:rPr>
              <w:t>218.05</w:t>
            </w:r>
          </w:p>
        </w:tc>
        <w:tc>
          <w:tcPr>
            <w:tcW w:w="1758" w:type="dxa"/>
          </w:tcPr>
          <w:p w14:paraId="626F38F4" w14:textId="5DFB938D" w:rsidR="00795DDF" w:rsidRDefault="00795DDF" w:rsidP="004A26BD">
            <w:pPr>
              <w:rPr>
                <w:lang w:val="en-GB"/>
              </w:rPr>
            </w:pPr>
            <w:r>
              <w:rPr>
                <w:lang w:val="en-GB"/>
              </w:rPr>
              <w:t>267.18</w:t>
            </w:r>
          </w:p>
        </w:tc>
        <w:tc>
          <w:tcPr>
            <w:tcW w:w="1491" w:type="dxa"/>
          </w:tcPr>
          <w:p w14:paraId="2FE93185" w14:textId="41F8D1F3" w:rsidR="00795DDF" w:rsidRDefault="00795DDF" w:rsidP="004A26BD">
            <w:pPr>
              <w:rPr>
                <w:lang w:val="en-GB"/>
              </w:rPr>
            </w:pPr>
            <w:r>
              <w:rPr>
                <w:lang w:val="en-GB"/>
              </w:rPr>
              <w:t>0.68</w:t>
            </w:r>
          </w:p>
        </w:tc>
      </w:tr>
      <w:tr w:rsidR="00795DDF" w14:paraId="5C0DB205" w14:textId="01B093C5" w:rsidTr="00795DDF">
        <w:tc>
          <w:tcPr>
            <w:tcW w:w="1858" w:type="dxa"/>
          </w:tcPr>
          <w:p w14:paraId="26371E38" w14:textId="5F44FA0C" w:rsidR="00795DDF" w:rsidRDefault="00795DDF" w:rsidP="004A26BD">
            <w:pPr>
              <w:rPr>
                <w:lang w:val="en-GB"/>
              </w:rPr>
            </w:pPr>
            <w:r>
              <w:rPr>
                <w:lang w:val="en-GB"/>
              </w:rPr>
              <w:t>Uncertainty penalty PPO</w:t>
            </w:r>
          </w:p>
        </w:tc>
        <w:tc>
          <w:tcPr>
            <w:tcW w:w="1631" w:type="dxa"/>
          </w:tcPr>
          <w:p w14:paraId="2B8F12BA" w14:textId="7439787F" w:rsidR="00795DDF" w:rsidRDefault="00795DDF" w:rsidP="004A26BD">
            <w:pPr>
              <w:rPr>
                <w:lang w:val="en-GB"/>
              </w:rPr>
            </w:pPr>
            <w:r>
              <w:rPr>
                <w:lang w:val="en-GB"/>
              </w:rPr>
              <w:t>0.05</w:t>
            </w:r>
          </w:p>
        </w:tc>
        <w:tc>
          <w:tcPr>
            <w:tcW w:w="1757" w:type="dxa"/>
          </w:tcPr>
          <w:p w14:paraId="423B90B9" w14:textId="2C47A81B" w:rsidR="00795DDF" w:rsidRDefault="00795DDF" w:rsidP="004A26BD">
            <w:pPr>
              <w:rPr>
                <w:lang w:val="en-GB"/>
              </w:rPr>
            </w:pPr>
            <w:r>
              <w:rPr>
                <w:lang w:val="en-GB"/>
              </w:rPr>
              <w:t>187.74</w:t>
            </w:r>
          </w:p>
        </w:tc>
        <w:tc>
          <w:tcPr>
            <w:tcW w:w="1758" w:type="dxa"/>
          </w:tcPr>
          <w:p w14:paraId="022BDD35" w14:textId="78E1793F" w:rsidR="00795DDF" w:rsidRDefault="00795DDF" w:rsidP="004A26BD">
            <w:pPr>
              <w:rPr>
                <w:lang w:val="en-GB"/>
              </w:rPr>
            </w:pPr>
            <w:r>
              <w:rPr>
                <w:lang w:val="en-GB"/>
              </w:rPr>
              <w:t>232.6</w:t>
            </w:r>
          </w:p>
        </w:tc>
        <w:tc>
          <w:tcPr>
            <w:tcW w:w="1491" w:type="dxa"/>
          </w:tcPr>
          <w:p w14:paraId="6E219F24" w14:textId="52AABBA7" w:rsidR="00795DDF" w:rsidRDefault="00795DDF" w:rsidP="004A26BD">
            <w:pPr>
              <w:rPr>
                <w:lang w:val="en-GB"/>
              </w:rPr>
            </w:pPr>
            <w:r>
              <w:rPr>
                <w:lang w:val="en-GB"/>
              </w:rPr>
              <w:t>0.74</w:t>
            </w:r>
          </w:p>
        </w:tc>
      </w:tr>
    </w:tbl>
    <w:p w14:paraId="1DF2001C" w14:textId="2052D813" w:rsidR="00EA5FCC" w:rsidRDefault="00EA5FCC" w:rsidP="00EA5FCC">
      <w:pPr>
        <w:pStyle w:val="Figure"/>
        <w:numPr>
          <w:ilvl w:val="0"/>
          <w:numId w:val="0"/>
        </w:numPr>
        <w:ind w:left="288"/>
        <w:jc w:val="both"/>
      </w:pPr>
      <w:r>
        <w:t>Table 3: Full evaluation results for the comparison between Baseline and uncertainty penalty model for over 50 episodes</w:t>
      </w:r>
    </w:p>
    <w:p w14:paraId="061547B8" w14:textId="77777777" w:rsidR="00E2542F" w:rsidRDefault="00E2542F" w:rsidP="00517951">
      <w:pPr>
        <w:rPr>
          <w:lang w:val="en-GB"/>
        </w:rPr>
      </w:pPr>
    </w:p>
    <w:p w14:paraId="7CB4C713" w14:textId="5E9AD653" w:rsidR="007603B1" w:rsidRDefault="007603B1" w:rsidP="00517951">
      <w:pPr>
        <w:rPr>
          <w:rFonts w:cs="Arial"/>
          <w:lang w:val="en-GB"/>
        </w:rPr>
      </w:pPr>
      <w:r>
        <w:rPr>
          <w:lang w:val="en-GB"/>
        </w:rPr>
        <w:t>The results show that the</w:t>
      </w:r>
      <w:r w:rsidR="003D0377">
        <w:rPr>
          <w:lang w:val="en-GB"/>
        </w:rPr>
        <w:t xml:space="preserve"> </w:t>
      </w:r>
      <w:r>
        <w:rPr>
          <w:lang w:val="en-GB"/>
        </w:rPr>
        <w:t xml:space="preserve">Uncertainty penalty model </w:t>
      </w:r>
      <w:r w:rsidR="003842C2">
        <w:rPr>
          <w:lang w:val="en-GB"/>
        </w:rPr>
        <w:t>with</w:t>
      </w:r>
      <w:r>
        <w:rPr>
          <w:lang w:val="en-GB"/>
        </w:rPr>
        <w:t xml:space="preserve"> </w:t>
      </w:r>
      <w:r w:rsidR="003842C2" w:rsidRPr="003842C2">
        <w:rPr>
          <w:rFonts w:ascii="Cambria Math" w:hAnsi="Cambria Math"/>
          <w:lang w:val="en-GB"/>
        </w:rPr>
        <w:br/>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r>
          <w:rPr>
            <w:rFonts w:ascii="Cambria Math" w:hAnsi="Cambria Math"/>
            <w:lang w:val="en-GB"/>
          </w:rPr>
          <m:t xml:space="preserve"> </m:t>
        </m:r>
      </m:oMath>
      <w:r w:rsidR="003842C2">
        <w:rPr>
          <w:rFonts w:ascii="Cambria Math" w:hAnsi="Cambria Math"/>
          <w:lang w:val="en-GB"/>
        </w:rPr>
        <w:t xml:space="preserve"> </w:t>
      </w:r>
      <w:r w:rsidR="003842C2">
        <w:rPr>
          <w:rFonts w:cs="Arial"/>
          <w:lang w:val="en-GB"/>
        </w:rPr>
        <w:t xml:space="preserve">of </w:t>
      </w:r>
      <w:r w:rsidR="00B776C4">
        <w:rPr>
          <w:rFonts w:cs="Arial"/>
          <w:lang w:val="en-GB"/>
        </w:rPr>
        <w:t>0.01 achieved a slightly higher average return than the baseline but however</w:t>
      </w:r>
      <w:r w:rsidR="00795DDF">
        <w:rPr>
          <w:rFonts w:cs="Arial"/>
          <w:lang w:val="en-GB"/>
        </w:rPr>
        <w:t xml:space="preserve"> also had a slightly higher collision rate</w:t>
      </w:r>
      <w:r w:rsidR="008A68B4">
        <w:rPr>
          <w:rFonts w:cs="Arial"/>
          <w:lang w:val="en-GB"/>
        </w:rPr>
        <w:t xml:space="preserve">. Increasing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8A68B4">
        <w:rPr>
          <w:rFonts w:cs="Arial"/>
          <w:lang w:val="en-GB"/>
        </w:rPr>
        <w:t xml:space="preserve"> to 0.05 </w:t>
      </w:r>
      <w:r w:rsidR="00C02738">
        <w:rPr>
          <w:rFonts w:cs="Arial"/>
          <w:lang w:val="en-GB"/>
        </w:rPr>
        <w:t xml:space="preserve"> reduced the</w:t>
      </w:r>
      <w:r w:rsidR="0058027B">
        <w:rPr>
          <w:rFonts w:cs="Arial"/>
          <w:lang w:val="en-GB"/>
        </w:rPr>
        <w:t xml:space="preserve"> episodic return and safety </w:t>
      </w:r>
      <w:r w:rsidR="00EA5FCC">
        <w:rPr>
          <w:rFonts w:cs="Arial"/>
          <w:lang w:val="en-GB"/>
        </w:rPr>
        <w:t>performance, leading to the highest collision rate out of the compared models.</w:t>
      </w:r>
    </w:p>
    <w:p w14:paraId="1F3CEDF2" w14:textId="061AC393" w:rsidR="00EA5FCC" w:rsidRDefault="00EA5FCC" w:rsidP="00EA5FCC">
      <w:pPr>
        <w:pStyle w:val="Heading3"/>
      </w:pPr>
      <w:r>
        <w:t>Analysis of Results</w:t>
      </w:r>
    </w:p>
    <w:p w14:paraId="153CF5BA" w14:textId="07F25819" w:rsidR="002F4A36" w:rsidRDefault="003D0377" w:rsidP="002F4A36">
      <w:pPr>
        <w:rPr>
          <w:rFonts w:cs="Arial"/>
          <w:lang w:val="en-GB"/>
        </w:rPr>
      </w:pPr>
      <w:r>
        <w:rPr>
          <w:rFonts w:cs="Arial"/>
          <w:lang w:val="en-GB"/>
        </w:rPr>
        <w:t xml:space="preserve">Comparing </w:t>
      </w:r>
      <w:r w:rsidR="000C3E35">
        <w:rPr>
          <w:rFonts w:cs="Arial"/>
          <w:lang w:val="en-GB"/>
        </w:rPr>
        <w:t xml:space="preserve">the baseline with the uncertainty penalty model using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5F1F48">
        <w:rPr>
          <w:rFonts w:cs="Arial"/>
          <w:lang w:val="en-GB"/>
        </w:rPr>
        <w:t xml:space="preserve"> of value 0.01, the uncertainty penalty version achieved a slightly higher average return, but also produced a slightly higher collision rate. This suggests that the addition of a small uncertainty penalty did not lead  to a clear safety improvement over the baseline</w:t>
      </w:r>
      <w:r w:rsidR="00A94642">
        <w:rPr>
          <w:rFonts w:cs="Arial"/>
          <w:lang w:val="en-GB"/>
        </w:rPr>
        <w:t>.</w:t>
      </w:r>
    </w:p>
    <w:p w14:paraId="32019937" w14:textId="325AD76C" w:rsidR="00A94642" w:rsidRDefault="00A94642" w:rsidP="002F4A36">
      <w:pPr>
        <w:rPr>
          <w:rFonts w:cs="Arial"/>
          <w:lang w:val="en-GB"/>
        </w:rPr>
      </w:pPr>
      <w:r>
        <w:rPr>
          <w:rFonts w:cs="Arial"/>
          <w:lang w:val="en-GB"/>
        </w:rPr>
        <w:t xml:space="preserve">When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Pr>
          <w:rFonts w:cs="Arial"/>
          <w:lang w:val="en-GB"/>
        </w:rPr>
        <w:t xml:space="preserve"> was increased to 0.05, </w:t>
      </w:r>
      <w:r w:rsidR="00C02738">
        <w:rPr>
          <w:rFonts w:cs="Arial"/>
          <w:lang w:val="en-GB"/>
        </w:rPr>
        <w:t>the uncertainty penalty model performed worse on all metrics</w:t>
      </w:r>
      <w:r w:rsidR="006F0B22">
        <w:rPr>
          <w:rFonts w:cs="Arial"/>
          <w:lang w:val="en-GB"/>
        </w:rPr>
        <w:t>. This suggests that a stronger uncertainty penalty did not make the policy safer and instead degraded overall performance.</w:t>
      </w:r>
    </w:p>
    <w:p w14:paraId="2DD0FC90" w14:textId="36E7845A" w:rsidR="006F0B22" w:rsidRDefault="006F0B22" w:rsidP="002F4A36">
      <w:pPr>
        <w:rPr>
          <w:rFonts w:cs="Arial"/>
          <w:lang w:val="en-GB"/>
        </w:rPr>
      </w:pPr>
      <w:r>
        <w:rPr>
          <w:rFonts w:cs="Arial"/>
          <w:lang w:val="en-GB"/>
        </w:rPr>
        <w:t>Overall, these results suggest that the uncertainty penalty influenced learning</w:t>
      </w:r>
      <w:r w:rsidR="00360DFB">
        <w:rPr>
          <w:rFonts w:cs="Arial"/>
          <w:lang w:val="en-GB"/>
        </w:rPr>
        <w:t xml:space="preserve">, but not in the way intended. One possible reason for this is that </w:t>
      </w:r>
      <w:r w:rsidR="001C00DE">
        <w:rPr>
          <w:rFonts w:cs="Arial"/>
          <w:lang w:val="en-GB"/>
        </w:rPr>
        <w:t xml:space="preserve">the computed estimate for the critic uncertainty was only used as a training time reward penalty which may not </w:t>
      </w:r>
      <w:r w:rsidR="00547E82">
        <w:rPr>
          <w:rFonts w:cs="Arial"/>
          <w:lang w:val="en-GB"/>
        </w:rPr>
        <w:t>align closely enough with collision risk. As a result, penalising</w:t>
      </w:r>
      <w:r w:rsidR="006E0DA5">
        <w:rPr>
          <w:rFonts w:cs="Arial"/>
          <w:lang w:val="en-GB"/>
        </w:rPr>
        <w:t xml:space="preserve"> the agent for moving into uncertain states more heavily did not necessarily lead it toward </w:t>
      </w:r>
      <w:r w:rsidR="00903A70">
        <w:rPr>
          <w:rFonts w:cs="Arial"/>
          <w:lang w:val="en-GB"/>
        </w:rPr>
        <w:t>safer behaviour</w:t>
      </w:r>
    </w:p>
    <w:p w14:paraId="5CF126A3" w14:textId="4B573689" w:rsidR="00903A70" w:rsidRDefault="006B478B" w:rsidP="006B478B">
      <w:pPr>
        <w:pStyle w:val="Heading3"/>
      </w:pPr>
      <w:r>
        <w:t>Summary of findings</w:t>
      </w:r>
    </w:p>
    <w:p w14:paraId="7CAE9573" w14:textId="55092DAA" w:rsidR="0035290C" w:rsidRDefault="000704DC" w:rsidP="002F4A36">
      <w:pPr>
        <w:rPr>
          <w:lang w:val="en-GB"/>
        </w:rPr>
      </w:pPr>
      <w:r>
        <w:rPr>
          <w:lang w:val="en-GB"/>
        </w:rPr>
        <w:t>In</w:t>
      </w:r>
      <w:r w:rsidR="001A295B">
        <w:rPr>
          <w:lang w:val="en-GB"/>
        </w:rPr>
        <w:t xml:space="preserve"> summary</w:t>
      </w:r>
      <w:r>
        <w:rPr>
          <w:lang w:val="en-GB"/>
        </w:rPr>
        <w:t>, the results indicate that the uncertainty penalty</w:t>
      </w:r>
      <w:r w:rsidR="009A6D37">
        <w:rPr>
          <w:lang w:val="en-GB"/>
        </w:rPr>
        <w:t xml:space="preserve"> extension</w:t>
      </w:r>
      <w:r>
        <w:rPr>
          <w:lang w:val="en-GB"/>
        </w:rPr>
        <w:t xml:space="preserve"> </w:t>
      </w:r>
      <w:r w:rsidR="002826FE">
        <w:rPr>
          <w:lang w:val="en-GB"/>
        </w:rPr>
        <w:t xml:space="preserve">did not lead to a </w:t>
      </w:r>
      <w:r w:rsidR="00E20E5D">
        <w:rPr>
          <w:lang w:val="en-GB"/>
        </w:rPr>
        <w:t>clear</w:t>
      </w:r>
      <w:r w:rsidR="00BC5F88">
        <w:rPr>
          <w:lang w:val="en-GB"/>
        </w:rPr>
        <w:t xml:space="preserve"> improvement in safety</w:t>
      </w:r>
      <w:r w:rsidR="00245CDC">
        <w:rPr>
          <w:lang w:val="en-GB"/>
        </w:rPr>
        <w:t>.</w:t>
      </w:r>
      <w:r w:rsidR="00BC5F88">
        <w:rPr>
          <w:lang w:val="en-GB"/>
        </w:rPr>
        <w:t xml:space="preserve"> Although, the uncertainty penalty model with</w:t>
      </w:r>
      <w:r w:rsidR="00CE3F3B">
        <w:rPr>
          <w:lang w:val="en-GB"/>
        </w:rPr>
        <w:t xml:space="preserve"> </w:t>
      </w:r>
      <w:r w:rsidR="00BC5F88">
        <w:rPr>
          <w:lang w:val="en-GB"/>
        </w:rPr>
        <w:t xml:space="preserve">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r>
          <w:rPr>
            <w:rFonts w:ascii="Cambria Math" w:hAnsi="Cambria Math"/>
            <w:lang w:val="en-GB"/>
          </w:rPr>
          <m:t xml:space="preserve"> </m:t>
        </m:r>
      </m:oMath>
      <w:r w:rsidR="00CE3F3B">
        <w:rPr>
          <w:rFonts w:ascii="Cambria Math" w:hAnsi="Cambria Math"/>
          <w:lang w:val="en-GB"/>
        </w:rPr>
        <w:t xml:space="preserve"> </w:t>
      </w:r>
      <w:r w:rsidR="00BC5F88">
        <w:rPr>
          <w:lang w:val="en-GB"/>
        </w:rPr>
        <w:t>of 0.01 had slightl</w:t>
      </w:r>
      <w:r w:rsidR="004E5853">
        <w:rPr>
          <w:lang w:val="en-GB"/>
        </w:rPr>
        <w:t>y higher average return than the baseline, both uncertainty penalty models had higher collision rate</w:t>
      </w:r>
      <w:r w:rsidR="00CE3F3B">
        <w:rPr>
          <w:lang w:val="en-GB"/>
        </w:rPr>
        <w:t>.</w:t>
      </w:r>
      <w:r w:rsidR="00245CDC">
        <w:rPr>
          <w:lang w:val="en-GB"/>
        </w:rPr>
        <w:t xml:space="preserve"> Therefore,</w:t>
      </w:r>
      <w:r w:rsidR="00A42353">
        <w:rPr>
          <w:lang w:val="en-GB"/>
        </w:rPr>
        <w:t xml:space="preserve"> under the current configurations,</w:t>
      </w:r>
      <w:r w:rsidR="00245CDC">
        <w:rPr>
          <w:lang w:val="en-GB"/>
        </w:rPr>
        <w:t xml:space="preserve"> the uncertainty penalty extension did not result in safer driving</w:t>
      </w:r>
      <w:r w:rsidR="00A42353">
        <w:rPr>
          <w:lang w:val="en-GB"/>
        </w:rPr>
        <w:t xml:space="preserve"> behaviour</w:t>
      </w:r>
      <w:r w:rsidR="00CE3F3B">
        <w:rPr>
          <w:lang w:val="en-GB"/>
        </w:rPr>
        <w:t>.</w:t>
      </w:r>
    </w:p>
    <w:p w14:paraId="63A27658" w14:textId="29D841E0" w:rsidR="0035290C" w:rsidRDefault="0035290C" w:rsidP="0035290C">
      <w:pPr>
        <w:pStyle w:val="Heading2"/>
      </w:pPr>
      <w:r>
        <w:t>Limitations</w:t>
      </w:r>
    </w:p>
    <w:p w14:paraId="1D05149A" w14:textId="693E3ECA" w:rsidR="00843601" w:rsidRDefault="009B66BF" w:rsidP="009B66BF">
      <w:pPr>
        <w:pStyle w:val="Heading3"/>
      </w:pPr>
      <w:r>
        <w:t>Training budget</w:t>
      </w:r>
    </w:p>
    <w:p w14:paraId="1A5C7D43" w14:textId="3EB22B0B" w:rsidR="009B66BF" w:rsidRDefault="00EF1671" w:rsidP="00843601">
      <w:pPr>
        <w:rPr>
          <w:lang w:val="en-GB"/>
        </w:rPr>
      </w:pPr>
      <w:r>
        <w:rPr>
          <w:lang w:val="en-GB"/>
        </w:rPr>
        <w:t>A limitation of this project</w:t>
      </w:r>
      <w:r w:rsidR="00861BB2">
        <w:rPr>
          <w:lang w:val="en-GB"/>
        </w:rPr>
        <w:t xml:space="preserve"> is that the</w:t>
      </w:r>
      <w:r w:rsidR="009B66BF">
        <w:rPr>
          <w:lang w:val="en-GB"/>
        </w:rPr>
        <w:t xml:space="preserve"> training budget was fixed at 100,000 timesteps for all models</w:t>
      </w:r>
      <w:r w:rsidR="00861BB2">
        <w:rPr>
          <w:lang w:val="en-GB"/>
        </w:rPr>
        <w:t>.</w:t>
      </w:r>
      <w:r w:rsidR="00DC1E36">
        <w:rPr>
          <w:lang w:val="en-GB"/>
        </w:rPr>
        <w:t xml:space="preserve"> </w:t>
      </w:r>
      <w:r w:rsidR="00861BB2">
        <w:rPr>
          <w:lang w:val="en-GB"/>
        </w:rPr>
        <w:t>Although this ensured a fair comparison,</w:t>
      </w:r>
      <w:r w:rsidR="00304857">
        <w:rPr>
          <w:lang w:val="en-GB"/>
        </w:rPr>
        <w:t xml:space="preserve"> it may have not been enough for more complex architectures </w:t>
      </w:r>
      <w:r w:rsidR="00E62DA3">
        <w:rPr>
          <w:lang w:val="en-GB"/>
        </w:rPr>
        <w:t>(such as self-attention)</w:t>
      </w:r>
      <w:r w:rsidR="00304857">
        <w:rPr>
          <w:lang w:val="en-GB"/>
        </w:rPr>
        <w:t xml:space="preserve"> </w:t>
      </w:r>
      <w:r w:rsidR="00547167">
        <w:rPr>
          <w:lang w:val="en-GB"/>
        </w:rPr>
        <w:t xml:space="preserve"> which may require more interactions with the environment to reach their full potent</w:t>
      </w:r>
      <w:r w:rsidR="003979DB">
        <w:rPr>
          <w:lang w:val="en-GB"/>
        </w:rPr>
        <w:t>ia</w:t>
      </w:r>
      <w:r w:rsidR="00547167">
        <w:rPr>
          <w:lang w:val="en-GB"/>
        </w:rPr>
        <w:t>l</w:t>
      </w:r>
      <w:r w:rsidR="00954659">
        <w:rPr>
          <w:lang w:val="en-GB"/>
        </w:rPr>
        <w:t>.</w:t>
      </w:r>
      <w:r w:rsidR="003979DB">
        <w:rPr>
          <w:lang w:val="en-GB"/>
        </w:rPr>
        <w:t xml:space="preserve"> As a result the </w:t>
      </w:r>
      <w:r w:rsidR="00251323">
        <w:rPr>
          <w:lang w:val="en-GB"/>
        </w:rPr>
        <w:t>self-attention</w:t>
      </w:r>
      <w:r w:rsidR="003979DB">
        <w:rPr>
          <w:lang w:val="en-GB"/>
        </w:rPr>
        <w:t xml:space="preserve"> model may have not fully converged</w:t>
      </w:r>
      <w:r w:rsidR="00251323">
        <w:rPr>
          <w:lang w:val="en-GB"/>
        </w:rPr>
        <w:t xml:space="preserve"> within the allocated budget.</w:t>
      </w:r>
      <w:r w:rsidR="003979DB">
        <w:rPr>
          <w:lang w:val="en-GB"/>
        </w:rPr>
        <w:t xml:space="preserve"> </w:t>
      </w:r>
      <w:r w:rsidR="00251323">
        <w:rPr>
          <w:lang w:val="en-GB"/>
        </w:rPr>
        <w:t xml:space="preserve"> </w:t>
      </w:r>
      <w:r w:rsidR="00FC2329">
        <w:rPr>
          <w:lang w:val="en-GB"/>
        </w:rPr>
        <w:t xml:space="preserve">Therefore, </w:t>
      </w:r>
      <w:r w:rsidR="0033075A">
        <w:rPr>
          <w:lang w:val="en-GB"/>
        </w:rPr>
        <w:t xml:space="preserve">the self-attention architecture ranking below </w:t>
      </w:r>
      <w:r w:rsidR="006E3126">
        <w:rPr>
          <w:lang w:val="en-GB"/>
        </w:rPr>
        <w:t>The deep Sets architecture may be due to differences in learning speed rather than model quality</w:t>
      </w:r>
      <w:r w:rsidR="00252997">
        <w:rPr>
          <w:lang w:val="en-GB"/>
        </w:rPr>
        <w:t>.</w:t>
      </w:r>
    </w:p>
    <w:p w14:paraId="6E7D4725" w14:textId="3F1B8C2B" w:rsidR="0064796F" w:rsidRDefault="0064796F" w:rsidP="0064796F">
      <w:pPr>
        <w:pStyle w:val="Heading3"/>
      </w:pPr>
      <w:r>
        <w:t>Evaluation variance</w:t>
      </w:r>
    </w:p>
    <w:p w14:paraId="1B1FB10F" w14:textId="64C3C94C" w:rsidR="0035290C" w:rsidRDefault="0001720B" w:rsidP="002F4A36">
      <w:pPr>
        <w:rPr>
          <w:lang w:val="en-GB"/>
        </w:rPr>
      </w:pPr>
      <w:r>
        <w:rPr>
          <w:lang w:val="en-GB"/>
        </w:rPr>
        <w:t xml:space="preserve">A further limitation of </w:t>
      </w:r>
      <w:r w:rsidR="003D5584">
        <w:rPr>
          <w:lang w:val="en-GB"/>
        </w:rPr>
        <w:t xml:space="preserve">the evaluation procedure is the presence of variance. Although during each of the 50 episodes in evaluation the policy remained the same, the environment was </w:t>
      </w:r>
      <w:r w:rsidR="00283347">
        <w:rPr>
          <w:lang w:val="en-GB"/>
        </w:rPr>
        <w:t>stochastic (vehicles in different positions, starting in different lanes</w:t>
      </w:r>
      <w:r w:rsidR="005D60DB">
        <w:rPr>
          <w:lang w:val="en-GB"/>
        </w:rPr>
        <w:t>, different traffic layouts</w:t>
      </w:r>
      <w:r w:rsidR="00283347">
        <w:rPr>
          <w:lang w:val="en-GB"/>
        </w:rPr>
        <w:t xml:space="preserve"> and etc.)</w:t>
      </w:r>
      <w:r w:rsidR="00E5239D">
        <w:rPr>
          <w:lang w:val="en-GB"/>
        </w:rPr>
        <w:t>. This lead to the agent surviving for the full length in some episodes and crashing early on in others</w:t>
      </w:r>
      <w:r w:rsidR="005D60DB">
        <w:rPr>
          <w:lang w:val="en-GB"/>
        </w:rPr>
        <w:t>.</w:t>
      </w:r>
      <w:r w:rsidR="005D7B41">
        <w:rPr>
          <w:lang w:val="en-GB"/>
        </w:rPr>
        <w:t xml:space="preserve"> Therefore the metrics </w:t>
      </w:r>
      <w:r w:rsidR="002A6A45">
        <w:rPr>
          <w:lang w:val="en-GB"/>
        </w:rPr>
        <w:t xml:space="preserve">produced are sample based estimates as they are computed from a finite set of randomly </w:t>
      </w:r>
      <w:r w:rsidR="0092061F">
        <w:rPr>
          <w:lang w:val="en-GB"/>
        </w:rPr>
        <w:t>generated evaluation episodes</w:t>
      </w:r>
      <w:r w:rsidR="003105AB">
        <w:rPr>
          <w:lang w:val="en-GB"/>
        </w:rPr>
        <w:t xml:space="preserve"> rather than the full distribution of all possible traffic scenarios.</w:t>
      </w:r>
      <w:r w:rsidR="001656AD">
        <w:rPr>
          <w:lang w:val="en-GB"/>
        </w:rPr>
        <w:t xml:space="preserve"> Therefore these metrics are approximations which may very depending on </w:t>
      </w:r>
      <w:r w:rsidR="00322AEB">
        <w:rPr>
          <w:lang w:val="en-GB"/>
        </w:rPr>
        <w:t>the specific evaluation seeds used.</w:t>
      </w:r>
    </w:p>
    <w:p w14:paraId="6BBBAA26" w14:textId="26FA35C3" w:rsidR="00A5721B" w:rsidRDefault="00A5721B" w:rsidP="002F4A36">
      <w:pPr>
        <w:rPr>
          <w:lang w:val="en-GB"/>
        </w:rPr>
      </w:pPr>
      <w:r>
        <w:rPr>
          <w:lang w:val="en-GB"/>
        </w:rPr>
        <w:lastRenderedPageBreak/>
        <w:t xml:space="preserve">To </w:t>
      </w:r>
      <w:r w:rsidR="005D2525">
        <w:rPr>
          <w:lang w:val="en-GB"/>
        </w:rPr>
        <w:t xml:space="preserve">limit </w:t>
      </w:r>
      <w:r>
        <w:rPr>
          <w:lang w:val="en-GB"/>
        </w:rPr>
        <w:t>th</w:t>
      </w:r>
      <w:r w:rsidR="005D2525">
        <w:rPr>
          <w:lang w:val="en-GB"/>
        </w:rPr>
        <w:t xml:space="preserve">is </w:t>
      </w:r>
      <w:r>
        <w:rPr>
          <w:lang w:val="en-GB"/>
        </w:rPr>
        <w:t xml:space="preserve">limitation, </w:t>
      </w:r>
      <w:r w:rsidR="005D2525">
        <w:rPr>
          <w:lang w:val="en-GB"/>
        </w:rPr>
        <w:t xml:space="preserve"> a fixed set</w:t>
      </w:r>
      <w:r w:rsidR="004D7887">
        <w:rPr>
          <w:lang w:val="en-GB"/>
        </w:rPr>
        <w:t xml:space="preserve"> of evaluation seeds was used across all models, improving </w:t>
      </w:r>
      <w:r w:rsidR="00733EB5">
        <w:rPr>
          <w:lang w:val="en-GB"/>
        </w:rPr>
        <w:t xml:space="preserve">the </w:t>
      </w:r>
      <w:r w:rsidR="004D7887">
        <w:rPr>
          <w:lang w:val="en-GB"/>
        </w:rPr>
        <w:t>fairness</w:t>
      </w:r>
      <w:r w:rsidR="00733EB5">
        <w:rPr>
          <w:lang w:val="en-GB"/>
        </w:rPr>
        <w:t xml:space="preserve"> of the comparison</w:t>
      </w:r>
      <w:r w:rsidR="00B01033">
        <w:rPr>
          <w:lang w:val="en-GB"/>
        </w:rPr>
        <w:t>.</w:t>
      </w:r>
    </w:p>
    <w:p w14:paraId="00A00C8A" w14:textId="39331DBE" w:rsidR="00252997" w:rsidRDefault="00252997" w:rsidP="00252997">
      <w:pPr>
        <w:pStyle w:val="Heading3"/>
      </w:pPr>
      <w:r>
        <w:t>Limitation of the uncertainty penalty</w:t>
      </w:r>
    </w:p>
    <w:p w14:paraId="7BDF1B9C" w14:textId="52FF53B7" w:rsidR="00252997" w:rsidRDefault="005038A5" w:rsidP="002F4A36">
      <w:pPr>
        <w:rPr>
          <w:lang w:val="en-GB"/>
        </w:rPr>
      </w:pPr>
      <w:r>
        <w:rPr>
          <w:lang w:val="en-GB"/>
        </w:rPr>
        <w:t>A key limitation of the uncertainty penalty model was that it was only used as a training reward penal</w:t>
      </w:r>
      <w:r w:rsidR="00C1476C">
        <w:rPr>
          <w:lang w:val="en-GB"/>
        </w:rPr>
        <w:t xml:space="preserve">ty but </w:t>
      </w:r>
      <w:r w:rsidR="00860F19">
        <w:rPr>
          <w:lang w:val="en-GB"/>
        </w:rPr>
        <w:t xml:space="preserve">not used directly at </w:t>
      </w:r>
      <w:r w:rsidR="00C1476C">
        <w:rPr>
          <w:lang w:val="en-GB"/>
        </w:rPr>
        <w:t>inference</w:t>
      </w:r>
      <w:r w:rsidR="00860F19">
        <w:rPr>
          <w:lang w:val="en-GB"/>
        </w:rPr>
        <w:t xml:space="preserve"> time</w:t>
      </w:r>
      <w:r w:rsidR="004F78D0">
        <w:rPr>
          <w:lang w:val="en-GB"/>
        </w:rPr>
        <w:t>.</w:t>
      </w:r>
      <w:r w:rsidR="00D431DF">
        <w:rPr>
          <w:lang w:val="en-GB"/>
        </w:rPr>
        <w:t xml:space="preserve"> As a result, it did</w:t>
      </w:r>
      <w:r w:rsidR="006D7AEC">
        <w:rPr>
          <w:lang w:val="en-GB"/>
        </w:rPr>
        <w:t xml:space="preserve"> not </w:t>
      </w:r>
      <w:r w:rsidR="00D431DF">
        <w:rPr>
          <w:lang w:val="en-GB"/>
        </w:rPr>
        <w:t xml:space="preserve">explicitly </w:t>
      </w:r>
      <w:r w:rsidR="0050309C">
        <w:rPr>
          <w:lang w:val="en-GB"/>
        </w:rPr>
        <w:t xml:space="preserve">prevent uncertain actions </w:t>
      </w:r>
      <w:r w:rsidR="00E7197B">
        <w:rPr>
          <w:lang w:val="en-GB"/>
        </w:rPr>
        <w:t xml:space="preserve">during evaluation </w:t>
      </w:r>
      <w:r w:rsidR="0050309C">
        <w:rPr>
          <w:lang w:val="en-GB"/>
        </w:rPr>
        <w:t xml:space="preserve">but </w:t>
      </w:r>
      <w:r w:rsidR="00773B78">
        <w:rPr>
          <w:lang w:val="en-GB"/>
        </w:rPr>
        <w:t>instead influence</w:t>
      </w:r>
      <w:r w:rsidR="00B35FD9">
        <w:rPr>
          <w:lang w:val="en-GB"/>
        </w:rPr>
        <w:t>d</w:t>
      </w:r>
      <w:r w:rsidR="00773B78">
        <w:rPr>
          <w:lang w:val="en-GB"/>
        </w:rPr>
        <w:t xml:space="preserve"> behaviour </w:t>
      </w:r>
      <w:r w:rsidR="00B1200E">
        <w:rPr>
          <w:lang w:val="en-GB"/>
        </w:rPr>
        <w:t xml:space="preserve">indirectly by </w:t>
      </w:r>
      <w:r w:rsidR="00FC5AD7">
        <w:rPr>
          <w:lang w:val="en-GB"/>
        </w:rPr>
        <w:t>penalising the agent’s rewards during training. T</w:t>
      </w:r>
      <w:r w:rsidR="005C6602">
        <w:rPr>
          <w:lang w:val="en-GB"/>
        </w:rPr>
        <w:t>herefore, the uncertainty</w:t>
      </w:r>
      <w:r w:rsidR="008A3025">
        <w:rPr>
          <w:lang w:val="en-GB"/>
        </w:rPr>
        <w:t xml:space="preserve"> estimate</w:t>
      </w:r>
      <w:r w:rsidR="005C6602">
        <w:rPr>
          <w:lang w:val="en-GB"/>
        </w:rPr>
        <w:t xml:space="preserve"> </w:t>
      </w:r>
      <w:r w:rsidR="00A52255">
        <w:rPr>
          <w:lang w:val="en-GB"/>
        </w:rPr>
        <w:t>influences learning indirectly via PPO updates rather than directly th</w:t>
      </w:r>
      <w:r w:rsidR="002159E1">
        <w:rPr>
          <w:lang w:val="en-GB"/>
        </w:rPr>
        <w:t xml:space="preserve">an affecting </w:t>
      </w:r>
      <w:r w:rsidR="0002155D">
        <w:rPr>
          <w:lang w:val="en-GB"/>
        </w:rPr>
        <w:t>decision time behaviour.</w:t>
      </w:r>
    </w:p>
    <w:p w14:paraId="72DDED97" w14:textId="1F3A75E2" w:rsidR="006B51D5" w:rsidRDefault="00E834E4" w:rsidP="002F4A36">
      <w:pPr>
        <w:rPr>
          <w:lang w:val="en-GB"/>
        </w:rPr>
      </w:pPr>
      <w:r>
        <w:rPr>
          <w:lang w:val="en-GB"/>
        </w:rPr>
        <w:t xml:space="preserve">Furthermore, </w:t>
      </w:r>
      <w:r w:rsidR="006B295C">
        <w:rPr>
          <w:lang w:val="en-GB"/>
        </w:rPr>
        <w:t xml:space="preserve">another limitation is that the critic’s uncertainty </w:t>
      </w:r>
      <w:r w:rsidR="005733DE">
        <w:rPr>
          <w:lang w:val="en-GB"/>
        </w:rPr>
        <w:t xml:space="preserve">is not the same as action risk. </w:t>
      </w:r>
      <w:r w:rsidR="005223B9">
        <w:rPr>
          <w:lang w:val="en-GB"/>
        </w:rPr>
        <w:t xml:space="preserve">This </w:t>
      </w:r>
      <w:r w:rsidR="005E7ABC">
        <w:rPr>
          <w:lang w:val="en-GB"/>
        </w:rPr>
        <w:t>is case due to the uncertainty being estimated via the critic’s value prediction and not from a direct crash</w:t>
      </w:r>
      <w:r w:rsidR="007F5C36">
        <w:rPr>
          <w:lang w:val="en-GB"/>
        </w:rPr>
        <w:t>-risk model</w:t>
      </w:r>
      <w:r w:rsidR="005223B9">
        <w:rPr>
          <w:lang w:val="en-GB"/>
        </w:rPr>
        <w:t>.</w:t>
      </w:r>
      <w:r w:rsidR="007F5C36">
        <w:rPr>
          <w:lang w:val="en-GB"/>
        </w:rPr>
        <w:t xml:space="preserve"> </w:t>
      </w:r>
      <w:r w:rsidR="005733DE">
        <w:rPr>
          <w:lang w:val="en-GB"/>
        </w:rPr>
        <w:t>For example</w:t>
      </w:r>
      <w:r w:rsidR="00A60482">
        <w:rPr>
          <w:lang w:val="en-GB"/>
        </w:rPr>
        <w:t xml:space="preserve">, the uncertainty estimate </w:t>
      </w:r>
      <w:r w:rsidR="00C76313">
        <w:rPr>
          <w:lang w:val="en-GB"/>
        </w:rPr>
        <w:t xml:space="preserve">could be high due to the state being rare or unexplored, without necessarily being dangerous. Similarly the </w:t>
      </w:r>
      <w:r w:rsidR="007E3B56">
        <w:rPr>
          <w:lang w:val="en-GB"/>
        </w:rPr>
        <w:t>uncertainty estimate could be low for a dangerous state due to the cri</w:t>
      </w:r>
      <w:r w:rsidR="005223B9">
        <w:rPr>
          <w:lang w:val="en-GB"/>
        </w:rPr>
        <w:t xml:space="preserve">tic being fairly confident on it’s value. </w:t>
      </w:r>
      <w:r w:rsidR="0013039F">
        <w:rPr>
          <w:lang w:val="en-GB"/>
        </w:rPr>
        <w:t>Consequentl</w:t>
      </w:r>
      <w:r w:rsidR="00907D6A">
        <w:rPr>
          <w:lang w:val="en-GB"/>
        </w:rPr>
        <w:t>y, the penalty may be pushing awa</w:t>
      </w:r>
      <w:r w:rsidR="00C83F97">
        <w:rPr>
          <w:lang w:val="en-GB"/>
        </w:rPr>
        <w:t>y from uncertain value estimates which does not always align with</w:t>
      </w:r>
      <w:r w:rsidR="00857C70">
        <w:rPr>
          <w:lang w:val="en-GB"/>
        </w:rPr>
        <w:t xml:space="preserve"> danger.</w:t>
      </w:r>
    </w:p>
    <w:p w14:paraId="795DCD72" w14:textId="5E3B1EF9" w:rsidR="00126C00" w:rsidRDefault="00126C00" w:rsidP="002F4A36">
      <w:pPr>
        <w:rPr>
          <w:lang w:val="en-GB"/>
        </w:rPr>
      </w:pPr>
      <w:r>
        <w:rPr>
          <w:lang w:val="en-GB"/>
        </w:rPr>
        <w:t>Another limitation is the strength of the penalty</w:t>
      </w:r>
      <w:r w:rsidR="00E61839">
        <w:rPr>
          <w:lang w:val="en-GB"/>
        </w:rPr>
        <w:t xml:space="preserve">. When the value of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1F19C2">
        <w:rPr>
          <w:lang w:val="en-GB"/>
        </w:rPr>
        <w:t xml:space="preserve"> </w:t>
      </w:r>
      <w:r w:rsidR="00996CAC">
        <w:rPr>
          <w:lang w:val="en-GB"/>
        </w:rPr>
        <w:t>is small (for example 0.01) the uncertainty term has very influence on the</w:t>
      </w:r>
      <w:r w:rsidR="00D351C6">
        <w:rPr>
          <w:lang w:val="en-GB"/>
        </w:rPr>
        <w:t xml:space="preserve"> learning of the agent</w:t>
      </w:r>
      <w:r w:rsidR="002763E9">
        <w:rPr>
          <w:lang w:val="en-GB"/>
        </w:rPr>
        <w:t xml:space="preserve"> which results in the uncertainty penalty model performing very similarly to the baseline.</w:t>
      </w:r>
      <w:r w:rsidR="00E93DF8">
        <w:rPr>
          <w:lang w:val="en-GB"/>
        </w:rPr>
        <w:t xml:space="preserve"> Whereas when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E93DF8">
        <w:rPr>
          <w:lang w:val="en-GB"/>
        </w:rPr>
        <w:t xml:space="preserve"> is larger (like 0.05) it could </w:t>
      </w:r>
      <w:r w:rsidR="001A416F">
        <w:rPr>
          <w:lang w:val="en-GB"/>
        </w:rPr>
        <w:t>lead to distorted learning as the uncertainty term has much more influence</w:t>
      </w:r>
      <w:r w:rsidR="00C50F26">
        <w:rPr>
          <w:lang w:val="en-GB"/>
        </w:rPr>
        <w:t xml:space="preserve"> resulting in a reduction in performance without improving safety.</w:t>
      </w:r>
    </w:p>
    <w:p w14:paraId="5AFD64C8" w14:textId="353C8EAA" w:rsidR="00535397" w:rsidRDefault="00535397" w:rsidP="002355E9">
      <w:pPr>
        <w:pStyle w:val="Heading3"/>
        <w:numPr>
          <w:ilvl w:val="0"/>
          <w:numId w:val="0"/>
        </w:numPr>
      </w:pPr>
    </w:p>
    <w:p w14:paraId="1C9F71E3" w14:textId="77777777" w:rsidR="00535397" w:rsidRPr="002F4A36" w:rsidRDefault="00535397" w:rsidP="002F4A36">
      <w:pPr>
        <w:rPr>
          <w:lang w:val="en-GB"/>
        </w:rPr>
      </w:pPr>
    </w:p>
    <w:p w14:paraId="0CA7B3B5" w14:textId="77777777" w:rsidR="002F4A36" w:rsidRPr="00D5257A" w:rsidRDefault="002F4A36" w:rsidP="00D5257A">
      <w:pPr>
        <w:rPr>
          <w:lang w:val="en-GB"/>
        </w:rPr>
      </w:pPr>
    </w:p>
    <w:p w14:paraId="4C2D4F16" w14:textId="77777777" w:rsidR="004B51A3" w:rsidRPr="004B51A3" w:rsidRDefault="004B51A3" w:rsidP="004B51A3">
      <w:pPr>
        <w:rPr>
          <w:lang w:val="en-GB"/>
        </w:rPr>
      </w:pPr>
    </w:p>
    <w:p w14:paraId="12F75AB6" w14:textId="77777777" w:rsidR="005B7CE4" w:rsidRPr="00DA0C31" w:rsidRDefault="005B7CE4" w:rsidP="00DA0C31">
      <w:pPr>
        <w:rPr>
          <w:lang w:val="en-GB"/>
        </w:rPr>
      </w:pPr>
    </w:p>
    <w:p w14:paraId="4D626C75" w14:textId="77777777" w:rsidR="000D4BE9" w:rsidRPr="000D4BE9" w:rsidRDefault="000D4BE9" w:rsidP="000D4BE9">
      <w:pPr>
        <w:rPr>
          <w:lang w:val="en-GB"/>
        </w:rPr>
      </w:pPr>
    </w:p>
    <w:p w14:paraId="4A3781A3" w14:textId="7BBAD364" w:rsidR="00A71E82" w:rsidRPr="00A71E82" w:rsidRDefault="00A71E82" w:rsidP="00A71E82">
      <w:pPr>
        <w:rPr>
          <w:lang w:val="en-GB"/>
        </w:rPr>
      </w:pPr>
    </w:p>
    <w:p w14:paraId="4E752C12" w14:textId="77777777" w:rsidR="00831829" w:rsidRDefault="00831829">
      <w:pPr>
        <w:pStyle w:val="Heading1"/>
      </w:pPr>
      <w:bookmarkStart w:id="15" w:name="_Toc22912184"/>
      <w:bookmarkStart w:id="16" w:name="_Toc22116036"/>
      <w:bookmarkStart w:id="17" w:name="_Toc22116160"/>
      <w:bookmarkStart w:id="18" w:name="_Toc22116170"/>
      <w:r>
        <w:lastRenderedPageBreak/>
        <w:t>Presentation</w:t>
      </w:r>
      <w:bookmarkEnd w:id="15"/>
    </w:p>
    <w:p w14:paraId="002890ED" w14:textId="77777777" w:rsidR="003A7952" w:rsidRDefault="00CE14E4" w:rsidP="00831829">
      <w:pPr>
        <w:pStyle w:val="Heading2"/>
      </w:pPr>
      <w:bookmarkStart w:id="19" w:name="_Toc22116037"/>
      <w:bookmarkStart w:id="20" w:name="_Toc22116161"/>
      <w:bookmarkStart w:id="21" w:name="_Toc22116171"/>
      <w:bookmarkStart w:id="22" w:name="_Toc22912185"/>
      <w:bookmarkEnd w:id="16"/>
      <w:bookmarkEnd w:id="17"/>
      <w:bookmarkEnd w:id="18"/>
      <w:r>
        <w:t>Source</w:t>
      </w:r>
      <w:r w:rsidR="003A7952">
        <w:t xml:space="preserve"> Code</w:t>
      </w:r>
      <w:bookmarkEnd w:id="19"/>
      <w:bookmarkEnd w:id="20"/>
      <w:bookmarkEnd w:id="21"/>
      <w:bookmarkEnd w:id="22"/>
    </w:p>
    <w:p w14:paraId="2F4C742B" w14:textId="77777777" w:rsidR="003A7952" w:rsidRDefault="00A71E82">
      <w:pPr>
        <w:rPr>
          <w:lang w:val="en-GB"/>
        </w:rPr>
      </w:pPr>
      <w:r>
        <w:rPr>
          <w:lang w:val="en-GB"/>
        </w:rPr>
        <w:t>Use the</w:t>
      </w:r>
      <w:r w:rsidR="003A7952">
        <w:rPr>
          <w:lang w:val="en-GB"/>
        </w:rPr>
        <w:t xml:space="preserve"> </w:t>
      </w:r>
      <w:r w:rsidR="003A7952">
        <w:rPr>
          <w:i/>
          <w:iCs/>
          <w:lang w:val="en-GB"/>
        </w:rPr>
        <w:t>Code</w:t>
      </w:r>
      <w:r w:rsidR="003A7952">
        <w:rPr>
          <w:lang w:val="en-GB"/>
        </w:rPr>
        <w:t xml:space="preserve"> style </w:t>
      </w:r>
      <w:r>
        <w:rPr>
          <w:lang w:val="en-GB"/>
        </w:rPr>
        <w:t xml:space="preserve">for presenting code snippets </w:t>
      </w:r>
      <w:r w:rsidR="00A601D4">
        <w:rPr>
          <w:lang w:val="en-GB"/>
        </w:rPr>
        <w:t>within</w:t>
      </w:r>
      <w:r>
        <w:rPr>
          <w:lang w:val="en-GB"/>
        </w:rPr>
        <w:t xml:space="preserve"> </w:t>
      </w:r>
      <w:r w:rsidR="00A601D4">
        <w:rPr>
          <w:lang w:val="en-GB"/>
        </w:rPr>
        <w:t>this</w:t>
      </w:r>
      <w:r>
        <w:rPr>
          <w:lang w:val="en-GB"/>
        </w:rPr>
        <w:t xml:space="preserve"> report.</w:t>
      </w:r>
    </w:p>
    <w:p w14:paraId="23116593" w14:textId="77777777" w:rsidR="003A7952" w:rsidRDefault="003A7952">
      <w:pPr>
        <w:pStyle w:val="Code"/>
      </w:pPr>
      <w:r>
        <w:t>static public void main(String[] args) {</w:t>
      </w:r>
    </w:p>
    <w:p w14:paraId="6D7272FE" w14:textId="77777777" w:rsidR="003A7952" w:rsidRDefault="003A7952">
      <w:pPr>
        <w:pStyle w:val="Code"/>
      </w:pPr>
      <w:r>
        <w:t xml:space="preserve">  try  {</w:t>
      </w:r>
    </w:p>
    <w:p w14:paraId="5AB27C1F" w14:textId="77777777" w:rsidR="003A7952" w:rsidRDefault="003A7952">
      <w:pPr>
        <w:pStyle w:val="Code"/>
      </w:pPr>
      <w:r>
        <w:t xml:space="preserve">    UIManager.setLookAndFeel(UIManager.getSystemLookAndFeelClassName());</w:t>
      </w:r>
    </w:p>
    <w:p w14:paraId="0C50A93A" w14:textId="77777777" w:rsidR="003A7952" w:rsidRDefault="003A7952">
      <w:pPr>
        <w:pStyle w:val="Code"/>
      </w:pPr>
      <w:r>
        <w:t xml:space="preserve">  }</w:t>
      </w:r>
    </w:p>
    <w:p w14:paraId="0D78C222" w14:textId="77777777" w:rsidR="003A7952" w:rsidRDefault="003A7952">
      <w:pPr>
        <w:pStyle w:val="Code"/>
      </w:pPr>
      <w:r>
        <w:t xml:space="preserve">  catch(Exception e) {</w:t>
      </w:r>
    </w:p>
    <w:p w14:paraId="6CBC3E55" w14:textId="77777777" w:rsidR="003A7952" w:rsidRDefault="003A7952">
      <w:pPr>
        <w:pStyle w:val="Code"/>
      </w:pPr>
      <w:r>
        <w:t xml:space="preserve">    e.printStackTrace();</w:t>
      </w:r>
    </w:p>
    <w:p w14:paraId="0CB034A0" w14:textId="77777777" w:rsidR="003A7952" w:rsidRDefault="003A7952">
      <w:pPr>
        <w:pStyle w:val="Code"/>
      </w:pPr>
      <w:r>
        <w:t xml:space="preserve">  }</w:t>
      </w:r>
    </w:p>
    <w:p w14:paraId="5EDF8769" w14:textId="77777777" w:rsidR="003A7952" w:rsidRDefault="003A7952">
      <w:pPr>
        <w:pStyle w:val="Code"/>
      </w:pPr>
      <w:r>
        <w:t xml:space="preserve">  new WelcomeApp();</w:t>
      </w:r>
    </w:p>
    <w:p w14:paraId="405AA435" w14:textId="77777777" w:rsidR="00A71E82" w:rsidRDefault="003A7952">
      <w:pPr>
        <w:pStyle w:val="Code"/>
      </w:pPr>
      <w:r>
        <w:t>}</w:t>
      </w:r>
    </w:p>
    <w:p w14:paraId="705A4FA8" w14:textId="77777777" w:rsidR="00A71E82" w:rsidRDefault="00A71E82">
      <w:pPr>
        <w:pStyle w:val="Code"/>
      </w:pPr>
    </w:p>
    <w:p w14:paraId="53AEC808" w14:textId="77777777" w:rsidR="00A601D4" w:rsidRDefault="00A601D4" w:rsidP="00A601D4">
      <w:pPr>
        <w:pStyle w:val="Heading1"/>
      </w:pPr>
      <w:bookmarkStart w:id="23" w:name="_Toc22912186"/>
      <w:r>
        <w:lastRenderedPageBreak/>
        <w:t>Evaluation</w:t>
      </w:r>
      <w:bookmarkEnd w:id="23"/>
    </w:p>
    <w:p w14:paraId="733CB93D" w14:textId="77777777" w:rsidR="00106A4D" w:rsidRPr="00106A4D" w:rsidRDefault="00106A4D" w:rsidP="00106A4D">
      <w:pPr>
        <w:rPr>
          <w:lang w:val="en-GB"/>
        </w:rPr>
      </w:pPr>
    </w:p>
    <w:p w14:paraId="7B9B4D4C" w14:textId="77777777" w:rsidR="00A601D4" w:rsidRDefault="00A601D4" w:rsidP="00A601D4">
      <w:pPr>
        <w:pStyle w:val="Heading1"/>
      </w:pPr>
      <w:bookmarkStart w:id="24" w:name="_Toc22912187"/>
      <w:r>
        <w:lastRenderedPageBreak/>
        <w:t>Conclusion</w:t>
      </w:r>
      <w:bookmarkEnd w:id="24"/>
    </w:p>
    <w:p w14:paraId="36E78750" w14:textId="3A8EF8AD" w:rsidR="00A601D4" w:rsidRDefault="00262416" w:rsidP="00CB38B1">
      <w:pPr>
        <w:pStyle w:val="Heading2"/>
      </w:pPr>
      <w:r>
        <w:t>Project Summary</w:t>
      </w:r>
    </w:p>
    <w:p w14:paraId="0DA97F8D" w14:textId="6E4DDA15" w:rsidR="00CB38B1" w:rsidRDefault="003410F1" w:rsidP="00A601D4">
      <w:pPr>
        <w:rPr>
          <w:lang w:val="en-US"/>
        </w:rPr>
      </w:pPr>
      <w:r>
        <w:rPr>
          <w:lang w:val="en-US"/>
        </w:rPr>
        <w:t>This</w:t>
      </w:r>
      <w:r w:rsidR="009F6842">
        <w:rPr>
          <w:lang w:val="en-US"/>
        </w:rPr>
        <w:t xml:space="preserve"> project investigate the use of PPO for autonomous driving</w:t>
      </w:r>
      <w:r w:rsidR="00D5224B">
        <w:rPr>
          <w:lang w:val="en-US"/>
        </w:rPr>
        <w:t xml:space="preserve"> in a simulated highway environment. The project was split into two stages. The first was </w:t>
      </w:r>
      <w:r w:rsidR="00EB50F4">
        <w:rPr>
          <w:lang w:val="en-US"/>
        </w:rPr>
        <w:t xml:space="preserve">the comparison of several policy network backbones in order to identify a suitable representation </w:t>
      </w:r>
      <w:r w:rsidR="00504D7B">
        <w:rPr>
          <w:lang w:val="en-US"/>
        </w:rPr>
        <w:t xml:space="preserve">for processing the traffic observations. The second was </w:t>
      </w:r>
      <w:r w:rsidR="00C04727">
        <w:rPr>
          <w:lang w:val="en-US"/>
        </w:rPr>
        <w:t xml:space="preserve">the selected backbone was extended with an uncertainty </w:t>
      </w:r>
      <w:r w:rsidR="008135CD">
        <w:rPr>
          <w:lang w:val="en-US"/>
        </w:rPr>
        <w:t>approximation using Monte Carlo dropout in the critic network. Together these two stages were designed to examine both</w:t>
      </w:r>
      <w:r w:rsidR="003E4028">
        <w:rPr>
          <w:lang w:val="en-US"/>
        </w:rPr>
        <w:t xml:space="preserve"> the effect of policy representation on driving performance and whether uncertainty estimation would l</w:t>
      </w:r>
      <w:r w:rsidR="00C37215">
        <w:rPr>
          <w:lang w:val="en-US"/>
        </w:rPr>
        <w:t>ead to the agent exhibiting safer behaviour.</w:t>
      </w:r>
    </w:p>
    <w:p w14:paraId="6D550466" w14:textId="082B6966" w:rsidR="00BC4F90" w:rsidRDefault="00BC4F90" w:rsidP="00BC4F90">
      <w:pPr>
        <w:pStyle w:val="Heading2"/>
      </w:pPr>
      <w:r>
        <w:t>Summary of Key findings</w:t>
      </w:r>
    </w:p>
    <w:p w14:paraId="4F339016" w14:textId="6861B08E" w:rsidR="00BC4F90" w:rsidRDefault="00F32689" w:rsidP="00A601D4">
      <w:pPr>
        <w:rPr>
          <w:lang w:val="en-US"/>
        </w:rPr>
      </w:pPr>
      <w:r>
        <w:rPr>
          <w:lang w:val="en-US"/>
        </w:rPr>
        <w:t>The first stage of the project that the choice of policy backbone had a clear effect on driving performance.</w:t>
      </w:r>
      <w:r w:rsidR="00A4525B">
        <w:rPr>
          <w:lang w:val="en-US"/>
        </w:rPr>
        <w:t xml:space="preserve"> Out of all the architectures tested, the Deep Sets mean+max model achieved the strongest overall evaluation results outperforming the basic MLP, Deep Sets mean and self-attention architecture</w:t>
      </w:r>
      <w:r w:rsidR="002767D2">
        <w:rPr>
          <w:lang w:val="en-US"/>
        </w:rPr>
        <w:t xml:space="preserve">s. Although the self-attention model achieved the </w:t>
      </w:r>
      <w:r w:rsidR="0069024F">
        <w:rPr>
          <w:lang w:val="en-US"/>
        </w:rPr>
        <w:t>highest final training return, it did not translate into having the best</w:t>
      </w:r>
      <w:r w:rsidR="001911C5">
        <w:rPr>
          <w:lang w:val="en-US"/>
        </w:rPr>
        <w:t xml:space="preserve"> overall metrics, indicating that the greater the model complexity did not necessarily lead to better </w:t>
      </w:r>
      <w:r w:rsidR="0009281E">
        <w:rPr>
          <w:lang w:val="en-US"/>
        </w:rPr>
        <w:t>generalization under the fixed training budget.</w:t>
      </w:r>
    </w:p>
    <w:p w14:paraId="3ABF7717" w14:textId="10F55534" w:rsidR="007965C1" w:rsidRDefault="007965C1" w:rsidP="00A601D4">
      <w:pPr>
        <w:rPr>
          <w:lang w:val="en-US"/>
        </w:rPr>
      </w:pPr>
      <w:r>
        <w:rPr>
          <w:lang w:val="en-US"/>
        </w:rPr>
        <w:t>The second stage</w:t>
      </w:r>
      <w:r w:rsidR="007C45A8">
        <w:rPr>
          <w:lang w:val="en-US"/>
        </w:rPr>
        <w:t xml:space="preserve"> evaluated whether extending the PPO algorithm with uncertainty approximation via Monte Carlo Dropout would </w:t>
      </w:r>
      <w:r w:rsidR="00FF09F5">
        <w:rPr>
          <w:lang w:val="en-US"/>
        </w:rPr>
        <w:t>improve performance or safety relative to the baseline. Monte Car</w:t>
      </w:r>
      <w:r w:rsidR="001D3E6E">
        <w:rPr>
          <w:lang w:val="en-US"/>
        </w:rPr>
        <w:t xml:space="preserve">lo Dropout was successfully </w:t>
      </w:r>
      <w:r w:rsidR="00824DC8">
        <w:rPr>
          <w:lang w:val="en-US"/>
        </w:rPr>
        <w:t>added into the critic to estimate epistemic uncertainty, and the uncertainty was then used as a penalty term. However the results did not show a significan</w:t>
      </w:r>
      <w:r w:rsidR="00564FE9">
        <w:rPr>
          <w:lang w:val="en-US"/>
        </w:rPr>
        <w:t>t</w:t>
      </w:r>
      <w:r w:rsidR="00824DC8">
        <w:rPr>
          <w:lang w:val="en-US"/>
        </w:rPr>
        <w:t xml:space="preserve"> improvement </w:t>
      </w:r>
      <w:r w:rsidR="00564FE9">
        <w:rPr>
          <w:lang w:val="en-US"/>
        </w:rPr>
        <w:t xml:space="preserve">in performance across all the models with the uncertainty penalty and collision rate actually increased. This indicates that, under the tested setup, uncertainty penalization during training was </w:t>
      </w:r>
      <w:r w:rsidR="00384610">
        <w:rPr>
          <w:lang w:val="en-US"/>
        </w:rPr>
        <w:t xml:space="preserve">not </w:t>
      </w:r>
      <w:r w:rsidR="00564FE9">
        <w:rPr>
          <w:lang w:val="en-US"/>
        </w:rPr>
        <w:t xml:space="preserve">sufficient </w:t>
      </w:r>
      <w:r w:rsidR="00384610">
        <w:rPr>
          <w:lang w:val="en-US"/>
        </w:rPr>
        <w:t xml:space="preserve">to </w:t>
      </w:r>
      <w:r w:rsidR="00A51231">
        <w:rPr>
          <w:lang w:val="en-US"/>
        </w:rPr>
        <w:t>cause an improvement to safety or performance.</w:t>
      </w:r>
    </w:p>
    <w:p w14:paraId="19A6FE72" w14:textId="77777777" w:rsidR="00795EFD" w:rsidRDefault="00795EFD" w:rsidP="00A601D4">
      <w:pPr>
        <w:rPr>
          <w:lang w:val="en-US"/>
        </w:rPr>
      </w:pPr>
    </w:p>
    <w:p w14:paraId="4C3CEE22" w14:textId="77777777" w:rsidR="00262416" w:rsidRPr="00A601D4" w:rsidRDefault="00262416" w:rsidP="00A601D4">
      <w:pPr>
        <w:rPr>
          <w:lang w:val="en-US"/>
        </w:rPr>
      </w:pPr>
    </w:p>
    <w:p w14:paraId="6B3EE56C" w14:textId="77777777" w:rsidR="00D77B00" w:rsidRDefault="00A71E82" w:rsidP="00441D4F">
      <w:pPr>
        <w:pStyle w:val="UnnumberedHeading1"/>
        <w:spacing w:after="480"/>
      </w:pPr>
      <w:bookmarkStart w:id="25" w:name="_Toc22912188"/>
      <w:r>
        <w:lastRenderedPageBreak/>
        <w:t>References</w:t>
      </w:r>
      <w:bookmarkEnd w:id="25"/>
    </w:p>
    <w:p w14:paraId="15C40E85" w14:textId="7E89C681" w:rsidR="00694525" w:rsidRPr="00694525" w:rsidRDefault="00C86778" w:rsidP="00694525">
      <w:pPr>
        <w:rPr>
          <w:lang w:val="en-GB"/>
        </w:rPr>
      </w:pPr>
      <w:r>
        <w:rPr>
          <w:lang w:val="en-GB"/>
        </w:rPr>
        <w:t>[1]</w:t>
      </w:r>
      <w:r w:rsidR="00694525" w:rsidRPr="00694525">
        <w:rPr>
          <w:lang w:val="en-GB"/>
        </w:rPr>
        <w:t>Ghasemi, M., Moosavi, A.H., Sorkhoh, I., Agrawal, A., Alzhouri, F. and Ebrahimi, D. (2024). </w:t>
      </w:r>
      <w:r w:rsidR="00694525" w:rsidRPr="00694525">
        <w:rPr>
          <w:i/>
          <w:iCs/>
          <w:lang w:val="en-GB"/>
        </w:rPr>
        <w:t>An Introduction to Reinforcement Learning: Fundamental Concepts and Practical Applications</w:t>
      </w:r>
      <w:r w:rsidR="00694525" w:rsidRPr="00694525">
        <w:rPr>
          <w:lang w:val="en-GB"/>
        </w:rPr>
        <w:t>. [online] arXiv.org. Available at: https://arxiv.org/abs/2408.07712.</w:t>
      </w:r>
    </w:p>
    <w:p w14:paraId="1D6DCD39" w14:textId="77777777" w:rsidR="00694525" w:rsidRPr="00694525" w:rsidRDefault="00694525" w:rsidP="00694525">
      <w:pPr>
        <w:rPr>
          <w:lang w:val="en-GB"/>
        </w:rPr>
      </w:pPr>
      <w:r w:rsidRPr="00694525">
        <w:rPr>
          <w:lang w:val="en-GB"/>
        </w:rPr>
        <w:t>‌</w:t>
      </w:r>
    </w:p>
    <w:p w14:paraId="5171D562" w14:textId="77777777" w:rsidR="00694525" w:rsidRPr="00694525" w:rsidRDefault="00694525" w:rsidP="00694525"/>
    <w:p w14:paraId="4E540550" w14:textId="77777777" w:rsidR="00694525" w:rsidRDefault="00694525" w:rsidP="00441D4F">
      <w:pPr>
        <w:pStyle w:val="UnnumberedHeading1"/>
        <w:spacing w:after="480"/>
      </w:pPr>
    </w:p>
    <w:p w14:paraId="66F44682" w14:textId="77777777" w:rsidR="00EB7B00" w:rsidRDefault="00A601D4" w:rsidP="00A601D4">
      <w:pPr>
        <w:pStyle w:val="UnnumberedHeading1"/>
        <w:rPr>
          <w:lang w:val="en-GB"/>
        </w:rPr>
      </w:pPr>
      <w:bookmarkStart w:id="26" w:name="_Toc22912189"/>
      <w:r w:rsidRPr="00A601D4">
        <w:rPr>
          <w:lang w:val="en-GB"/>
        </w:rPr>
        <w:lastRenderedPageBreak/>
        <w:t xml:space="preserve">Appendix A - </w:t>
      </w:r>
      <w:r w:rsidR="00A62342">
        <w:rPr>
          <w:lang w:val="en-GB"/>
        </w:rPr>
        <w:t>Example</w:t>
      </w:r>
      <w:bookmarkEnd w:id="26"/>
    </w:p>
    <w:p w14:paraId="4441E72E" w14:textId="77777777" w:rsidR="00A601D4" w:rsidRDefault="00A601D4" w:rsidP="00A601D4">
      <w:pPr>
        <w:pStyle w:val="UnnumberedHeading1"/>
      </w:pPr>
      <w:bookmarkStart w:id="27" w:name="_Toc435981563"/>
      <w:bookmarkStart w:id="28" w:name="_Toc22912190"/>
      <w:r w:rsidRPr="00A601D4">
        <w:lastRenderedPageBreak/>
        <w:t>Additional Appendices (as needed)</w:t>
      </w:r>
      <w:bookmarkEnd w:id="27"/>
      <w:bookmarkEnd w:id="28"/>
    </w:p>
    <w:p w14:paraId="2F4EB684" w14:textId="77777777" w:rsidR="00A601D4" w:rsidRPr="00A601D4" w:rsidRDefault="00A601D4" w:rsidP="00A601D4"/>
    <w:sectPr w:rsidR="00A601D4" w:rsidRPr="00A601D4" w:rsidSect="007B244E">
      <w:headerReference w:type="default" r:id="rId14"/>
      <w:pgSz w:w="11907" w:h="16839" w:code="9"/>
      <w:pgMar w:top="1418" w:right="1701"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3CD91" w14:textId="77777777" w:rsidR="009B2516" w:rsidRDefault="009B2516">
      <w:pPr>
        <w:spacing w:before="0" w:after="0"/>
      </w:pPr>
      <w:r>
        <w:separator/>
      </w:r>
    </w:p>
  </w:endnote>
  <w:endnote w:type="continuationSeparator" w:id="0">
    <w:p w14:paraId="76EB90DE" w14:textId="77777777" w:rsidR="009B2516" w:rsidRDefault="009B251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2BD79EB9" w14:textId="77777777" w:rsidTr="66812765">
      <w:trPr>
        <w:trHeight w:val="300"/>
      </w:trPr>
      <w:tc>
        <w:tcPr>
          <w:tcW w:w="2925" w:type="dxa"/>
        </w:tcPr>
        <w:p w14:paraId="394CC472" w14:textId="02813F5A" w:rsidR="66812765" w:rsidRDefault="66812765" w:rsidP="66812765">
          <w:pPr>
            <w:pStyle w:val="Header"/>
            <w:ind w:left="-115"/>
            <w:jc w:val="left"/>
          </w:pPr>
        </w:p>
      </w:tc>
      <w:tc>
        <w:tcPr>
          <w:tcW w:w="2925" w:type="dxa"/>
        </w:tcPr>
        <w:p w14:paraId="7395894F" w14:textId="7AB7041F" w:rsidR="66812765" w:rsidRDefault="66812765" w:rsidP="66812765">
          <w:pPr>
            <w:pStyle w:val="Header"/>
            <w:jc w:val="center"/>
          </w:pPr>
        </w:p>
      </w:tc>
      <w:tc>
        <w:tcPr>
          <w:tcW w:w="2925" w:type="dxa"/>
        </w:tcPr>
        <w:p w14:paraId="184BFDF4" w14:textId="750F43DE" w:rsidR="66812765" w:rsidRDefault="66812765" w:rsidP="66812765">
          <w:pPr>
            <w:pStyle w:val="Header"/>
            <w:ind w:right="-115"/>
            <w:jc w:val="right"/>
          </w:pPr>
        </w:p>
      </w:tc>
    </w:tr>
  </w:tbl>
  <w:p w14:paraId="2AB853BE" w14:textId="37EE5404" w:rsidR="66812765" w:rsidRDefault="66812765" w:rsidP="66812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18E69FFD" w14:textId="77777777" w:rsidTr="66812765">
      <w:trPr>
        <w:trHeight w:val="300"/>
      </w:trPr>
      <w:tc>
        <w:tcPr>
          <w:tcW w:w="2925" w:type="dxa"/>
        </w:tcPr>
        <w:p w14:paraId="2FA0564C" w14:textId="3129B649" w:rsidR="66812765" w:rsidRDefault="66812765" w:rsidP="66812765">
          <w:pPr>
            <w:pStyle w:val="Header"/>
            <w:ind w:left="-115"/>
            <w:jc w:val="left"/>
          </w:pPr>
        </w:p>
      </w:tc>
      <w:tc>
        <w:tcPr>
          <w:tcW w:w="2925" w:type="dxa"/>
        </w:tcPr>
        <w:p w14:paraId="747A7FFE" w14:textId="3E9D2FF6" w:rsidR="66812765" w:rsidRDefault="66812765" w:rsidP="66812765">
          <w:pPr>
            <w:pStyle w:val="Header"/>
            <w:jc w:val="center"/>
          </w:pPr>
        </w:p>
      </w:tc>
      <w:tc>
        <w:tcPr>
          <w:tcW w:w="2925" w:type="dxa"/>
        </w:tcPr>
        <w:p w14:paraId="2F6CFD28" w14:textId="52F542C7" w:rsidR="66812765" w:rsidRDefault="66812765" w:rsidP="66812765">
          <w:pPr>
            <w:pStyle w:val="Header"/>
            <w:ind w:right="-115"/>
            <w:jc w:val="right"/>
          </w:pPr>
        </w:p>
      </w:tc>
    </w:tr>
  </w:tbl>
  <w:p w14:paraId="7D33D2F7" w14:textId="514D6CB1" w:rsidR="66812765" w:rsidRDefault="66812765" w:rsidP="668127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83FD" w14:textId="77777777" w:rsidR="003A7952" w:rsidRPr="00643AF5" w:rsidRDefault="00643AF5" w:rsidP="00643AF5">
    <w:pPr>
      <w:pStyle w:val="Footer"/>
      <w:jc w:val="center"/>
      <w:rPr>
        <w:rFonts w:ascii="Calibri" w:hAnsi="Calibri" w:cs="Calibri"/>
        <w:sz w:val="22"/>
        <w:szCs w:val="22"/>
        <w:lang w:val="en-GB"/>
      </w:rPr>
    </w:pPr>
    <w:r w:rsidRPr="00643AF5">
      <w:rPr>
        <w:rFonts w:ascii="Calibri" w:hAnsi="Calibri" w:cs="Calibri"/>
        <w:sz w:val="22"/>
        <w:szCs w:val="22"/>
        <w:lang w:val="en-GB"/>
      </w:rPr>
      <w:fldChar w:fldCharType="begin"/>
    </w:r>
    <w:r w:rsidRPr="00643AF5">
      <w:rPr>
        <w:rFonts w:ascii="Calibri" w:hAnsi="Calibri" w:cs="Calibri"/>
        <w:sz w:val="22"/>
        <w:szCs w:val="22"/>
        <w:lang w:val="en-GB"/>
      </w:rPr>
      <w:instrText xml:space="preserve"> PAGE  \* Arabic  \* MERGEFORMAT </w:instrText>
    </w:r>
    <w:r w:rsidRPr="00643AF5">
      <w:rPr>
        <w:rFonts w:ascii="Calibri" w:hAnsi="Calibri" w:cs="Calibri"/>
        <w:sz w:val="22"/>
        <w:szCs w:val="22"/>
        <w:lang w:val="en-GB"/>
      </w:rPr>
      <w:fldChar w:fldCharType="separate"/>
    </w:r>
    <w:r w:rsidR="008F0C81">
      <w:rPr>
        <w:rFonts w:ascii="Calibri" w:hAnsi="Calibri" w:cs="Calibri"/>
        <w:noProof/>
        <w:sz w:val="22"/>
        <w:szCs w:val="22"/>
        <w:lang w:val="en-GB"/>
      </w:rPr>
      <w:t>4</w:t>
    </w:r>
    <w:r w:rsidRPr="00643AF5">
      <w:rPr>
        <w:rFonts w:ascii="Calibri" w:hAnsi="Calibri" w:cs="Calibri"/>
        <w:sz w:val="22"/>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76A37" w14:textId="77777777" w:rsidR="009B2516" w:rsidRDefault="009B2516">
      <w:pPr>
        <w:spacing w:before="0" w:after="0"/>
      </w:pPr>
      <w:r>
        <w:separator/>
      </w:r>
    </w:p>
  </w:footnote>
  <w:footnote w:type="continuationSeparator" w:id="0">
    <w:p w14:paraId="31B89FCB" w14:textId="77777777" w:rsidR="009B2516" w:rsidRDefault="009B251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318A" w14:textId="77777777" w:rsidR="002D011C" w:rsidRDefault="002D011C" w:rsidP="002D011C">
    <w:pPr>
      <w:pStyle w:val="Header"/>
      <w:jc w:val="center"/>
      <w:rPr>
        <w:sz w:val="20"/>
        <w:szCs w:val="20"/>
      </w:rPr>
    </w:pPr>
  </w:p>
  <w:p w14:paraId="4B175CB0" w14:textId="77777777" w:rsidR="002D011C" w:rsidRPr="002D011C" w:rsidRDefault="002D011C" w:rsidP="002D011C">
    <w:pPr>
      <w:pStyle w:val="Heade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B41E" w14:textId="77777777" w:rsidR="0061702D" w:rsidRPr="000D7717" w:rsidRDefault="0061702D" w:rsidP="0076426F">
    <w:pPr>
      <w:pStyle w:val="HeaderText"/>
      <w:rPr>
        <w:rFonts w:cs="Arial"/>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F48D" w14:textId="4DBF31CE" w:rsidR="0076426F" w:rsidRPr="000D7717" w:rsidRDefault="0076426F" w:rsidP="008F58FC">
    <w:pPr>
      <w:pStyle w:val="HeaderText"/>
      <w:pBdr>
        <w:bottom w:val="single" w:sz="4" w:space="1" w:color="auto"/>
      </w:pBdr>
      <w:rPr>
        <w:rFonts w:cs="Arial"/>
        <w:sz w:val="18"/>
        <w:szCs w:val="18"/>
      </w:rPr>
    </w:pPr>
    <w:r w:rsidRPr="000D7717">
      <w:rPr>
        <w:rFonts w:cs="Arial"/>
        <w:sz w:val="18"/>
        <w:szCs w:val="18"/>
      </w:rPr>
      <w:t>Project Title</w:t>
    </w:r>
    <w:r w:rsidR="0092522B">
      <w:rPr>
        <w:rFonts w:cs="Arial"/>
        <w:sz w:val="18"/>
        <w:szCs w:val="18"/>
      </w:rPr>
      <w:t xml:space="preserve"> </w:t>
    </w:r>
    <w:r w:rsidRPr="000D7717">
      <w:rPr>
        <w:rFonts w:cs="Arial"/>
        <w:sz w:val="18"/>
        <w:szCs w:val="18"/>
      </w:rPr>
      <w:tab/>
    </w:r>
    <w:r w:rsidR="0092522B">
      <w:rPr>
        <w:rFonts w:cs="Arial"/>
        <w:sz w:val="18"/>
        <w:szCs w:val="18"/>
      </w:rPr>
      <w:t>Milkesa Haji Nebo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AAA67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76E546"/>
    <w:multiLevelType w:val="hybridMultilevel"/>
    <w:tmpl w:val="94CCF3E8"/>
    <w:lvl w:ilvl="0" w:tplc="9CFCE25A">
      <w:start w:val="1"/>
      <w:numFmt w:val="bullet"/>
      <w:lvlText w:val=""/>
      <w:lvlJc w:val="left"/>
      <w:pPr>
        <w:ind w:left="720" w:hanging="360"/>
      </w:pPr>
      <w:rPr>
        <w:rFonts w:ascii="Symbol" w:hAnsi="Symbol" w:hint="default"/>
      </w:rPr>
    </w:lvl>
    <w:lvl w:ilvl="1" w:tplc="3C38BC92">
      <w:start w:val="1"/>
      <w:numFmt w:val="bullet"/>
      <w:lvlText w:val="o"/>
      <w:lvlJc w:val="left"/>
      <w:pPr>
        <w:ind w:left="1440" w:hanging="360"/>
      </w:pPr>
      <w:rPr>
        <w:rFonts w:ascii="Courier New" w:hAnsi="Courier New" w:hint="default"/>
      </w:rPr>
    </w:lvl>
    <w:lvl w:ilvl="2" w:tplc="BBCE3D28">
      <w:start w:val="1"/>
      <w:numFmt w:val="bullet"/>
      <w:lvlText w:val=""/>
      <w:lvlJc w:val="left"/>
      <w:pPr>
        <w:ind w:left="2160" w:hanging="360"/>
      </w:pPr>
      <w:rPr>
        <w:rFonts w:ascii="Wingdings" w:hAnsi="Wingdings" w:hint="default"/>
      </w:rPr>
    </w:lvl>
    <w:lvl w:ilvl="3" w:tplc="B44E81EE">
      <w:start w:val="1"/>
      <w:numFmt w:val="bullet"/>
      <w:lvlText w:val=""/>
      <w:lvlJc w:val="left"/>
      <w:pPr>
        <w:ind w:left="2880" w:hanging="360"/>
      </w:pPr>
      <w:rPr>
        <w:rFonts w:ascii="Symbol" w:hAnsi="Symbol" w:hint="default"/>
      </w:rPr>
    </w:lvl>
    <w:lvl w:ilvl="4" w:tplc="0DEC5178">
      <w:start w:val="1"/>
      <w:numFmt w:val="bullet"/>
      <w:lvlText w:val="o"/>
      <w:lvlJc w:val="left"/>
      <w:pPr>
        <w:ind w:left="3600" w:hanging="360"/>
      </w:pPr>
      <w:rPr>
        <w:rFonts w:ascii="Courier New" w:hAnsi="Courier New" w:hint="default"/>
      </w:rPr>
    </w:lvl>
    <w:lvl w:ilvl="5" w:tplc="C890B7E6">
      <w:start w:val="1"/>
      <w:numFmt w:val="bullet"/>
      <w:lvlText w:val=""/>
      <w:lvlJc w:val="left"/>
      <w:pPr>
        <w:ind w:left="4320" w:hanging="360"/>
      </w:pPr>
      <w:rPr>
        <w:rFonts w:ascii="Wingdings" w:hAnsi="Wingdings" w:hint="default"/>
      </w:rPr>
    </w:lvl>
    <w:lvl w:ilvl="6" w:tplc="673E2186">
      <w:start w:val="1"/>
      <w:numFmt w:val="bullet"/>
      <w:lvlText w:val=""/>
      <w:lvlJc w:val="left"/>
      <w:pPr>
        <w:ind w:left="5040" w:hanging="360"/>
      </w:pPr>
      <w:rPr>
        <w:rFonts w:ascii="Symbol" w:hAnsi="Symbol" w:hint="default"/>
      </w:rPr>
    </w:lvl>
    <w:lvl w:ilvl="7" w:tplc="7408EB08">
      <w:start w:val="1"/>
      <w:numFmt w:val="bullet"/>
      <w:lvlText w:val="o"/>
      <w:lvlJc w:val="left"/>
      <w:pPr>
        <w:ind w:left="5760" w:hanging="360"/>
      </w:pPr>
      <w:rPr>
        <w:rFonts w:ascii="Courier New" w:hAnsi="Courier New" w:hint="default"/>
      </w:rPr>
    </w:lvl>
    <w:lvl w:ilvl="8" w:tplc="2E70FE0C">
      <w:start w:val="1"/>
      <w:numFmt w:val="bullet"/>
      <w:lvlText w:val=""/>
      <w:lvlJc w:val="left"/>
      <w:pPr>
        <w:ind w:left="6480" w:hanging="360"/>
      </w:pPr>
      <w:rPr>
        <w:rFonts w:ascii="Wingdings" w:hAnsi="Wingdings" w:hint="default"/>
      </w:rPr>
    </w:lvl>
  </w:abstractNum>
  <w:abstractNum w:abstractNumId="4"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515EB8"/>
    <w:multiLevelType w:val="hybridMultilevel"/>
    <w:tmpl w:val="10725BAE"/>
    <w:lvl w:ilvl="0" w:tplc="00010409">
      <w:start w:val="1"/>
      <w:numFmt w:val="bullet"/>
      <w:lvlText w:val=""/>
      <w:lvlJc w:val="left"/>
      <w:pPr>
        <w:tabs>
          <w:tab w:val="num" w:pos="-3600"/>
        </w:tabs>
        <w:ind w:left="-3600" w:hanging="360"/>
      </w:pPr>
      <w:rPr>
        <w:rFonts w:ascii="Symbol" w:hAnsi="Symbol" w:hint="default"/>
      </w:rPr>
    </w:lvl>
    <w:lvl w:ilvl="1" w:tplc="00030409" w:tentative="1">
      <w:start w:val="1"/>
      <w:numFmt w:val="bullet"/>
      <w:lvlText w:val="o"/>
      <w:lvlJc w:val="left"/>
      <w:pPr>
        <w:tabs>
          <w:tab w:val="num" w:pos="-2880"/>
        </w:tabs>
        <w:ind w:left="-288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1440"/>
        </w:tabs>
        <w:ind w:left="-1440" w:hanging="360"/>
      </w:pPr>
      <w:rPr>
        <w:rFonts w:ascii="Symbol" w:hAnsi="Symbol" w:hint="default"/>
      </w:rPr>
    </w:lvl>
    <w:lvl w:ilvl="4" w:tplc="00030409" w:tentative="1">
      <w:start w:val="1"/>
      <w:numFmt w:val="bullet"/>
      <w:lvlText w:val="o"/>
      <w:lvlJc w:val="left"/>
      <w:pPr>
        <w:tabs>
          <w:tab w:val="num" w:pos="-720"/>
        </w:tabs>
        <w:ind w:left="-720" w:hanging="360"/>
      </w:pPr>
      <w:rPr>
        <w:rFonts w:ascii="Courier New" w:hAnsi="Courier New" w:hint="default"/>
      </w:rPr>
    </w:lvl>
    <w:lvl w:ilvl="5" w:tplc="00050409" w:tentative="1">
      <w:start w:val="1"/>
      <w:numFmt w:val="bullet"/>
      <w:lvlText w:val=""/>
      <w:lvlJc w:val="left"/>
      <w:pPr>
        <w:tabs>
          <w:tab w:val="num" w:pos="0"/>
        </w:tabs>
        <w:ind w:left="0" w:hanging="360"/>
      </w:pPr>
      <w:rPr>
        <w:rFonts w:ascii="Wingdings" w:hAnsi="Wingdings" w:hint="default"/>
      </w:rPr>
    </w:lvl>
    <w:lvl w:ilvl="6" w:tplc="00010409" w:tentative="1">
      <w:start w:val="1"/>
      <w:numFmt w:val="bullet"/>
      <w:lvlText w:val=""/>
      <w:lvlJc w:val="left"/>
      <w:pPr>
        <w:tabs>
          <w:tab w:val="num" w:pos="720"/>
        </w:tabs>
        <w:ind w:left="720" w:hanging="360"/>
      </w:pPr>
      <w:rPr>
        <w:rFonts w:ascii="Symbol" w:hAnsi="Symbol" w:hint="default"/>
      </w:rPr>
    </w:lvl>
    <w:lvl w:ilvl="7" w:tplc="00030409" w:tentative="1">
      <w:start w:val="1"/>
      <w:numFmt w:val="bullet"/>
      <w:lvlText w:val="o"/>
      <w:lvlJc w:val="left"/>
      <w:pPr>
        <w:tabs>
          <w:tab w:val="num" w:pos="1440"/>
        </w:tabs>
        <w:ind w:left="1440" w:hanging="360"/>
      </w:pPr>
      <w:rPr>
        <w:rFonts w:ascii="Courier New" w:hAnsi="Courier New" w:hint="default"/>
      </w:rPr>
    </w:lvl>
    <w:lvl w:ilvl="8" w:tplc="00050409" w:tentative="1">
      <w:start w:val="1"/>
      <w:numFmt w:val="bullet"/>
      <w:lvlText w:val=""/>
      <w:lvlJc w:val="left"/>
      <w:pPr>
        <w:tabs>
          <w:tab w:val="num" w:pos="2160"/>
        </w:tabs>
        <w:ind w:left="2160" w:hanging="360"/>
      </w:pPr>
      <w:rPr>
        <w:rFonts w:ascii="Wingdings" w:hAnsi="Wingdings" w:hint="default"/>
      </w:rPr>
    </w:lvl>
  </w:abstractNum>
  <w:abstractNum w:abstractNumId="9"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BE7123"/>
    <w:multiLevelType w:val="hybridMultilevel"/>
    <w:tmpl w:val="0E843262"/>
    <w:lvl w:ilvl="0" w:tplc="459E3E3C">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84A283E"/>
    <w:multiLevelType w:val="hybridMultilevel"/>
    <w:tmpl w:val="0E9CB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CB04E0"/>
    <w:multiLevelType w:val="multilevel"/>
    <w:tmpl w:val="AD646FE0"/>
    <w:lvl w:ilvl="0">
      <w:start w:val="1"/>
      <w:numFmt w:val="decimal"/>
      <w:pStyle w:val="Heading1"/>
      <w:lvlText w:val="Chapter %1:"/>
      <w:lvlJc w:val="left"/>
      <w:pPr>
        <w:ind w:left="1069" w:hanging="360"/>
      </w:pPr>
      <w:rPr>
        <w:rFonts w:ascii="Arial" w:hAnsi="Arial" w:cs="Arial" w:hint="default"/>
        <w:b w:val="0"/>
        <w:i w:val="0"/>
        <w:sz w:val="44"/>
      </w:rPr>
    </w:lvl>
    <w:lvl w:ilvl="1">
      <w:start w:val="1"/>
      <w:numFmt w:val="decimal"/>
      <w:pStyle w:val="Heading2"/>
      <w:lvlText w:val="%1.%2"/>
      <w:lvlJc w:val="left"/>
      <w:pPr>
        <w:tabs>
          <w:tab w:val="num" w:pos="2844"/>
        </w:tabs>
        <w:ind w:left="2844" w:hanging="576"/>
      </w:pPr>
    </w:lvl>
    <w:lvl w:ilvl="2">
      <w:start w:val="1"/>
      <w:numFmt w:val="decimal"/>
      <w:pStyle w:val="Heading3"/>
      <w:lvlText w:val="%1.%2.%3"/>
      <w:lvlJc w:val="left"/>
      <w:pPr>
        <w:tabs>
          <w:tab w:val="num" w:pos="2988"/>
        </w:tabs>
        <w:ind w:left="2988" w:hanging="720"/>
      </w:pPr>
    </w:lvl>
    <w:lvl w:ilvl="3">
      <w:start w:val="1"/>
      <w:numFmt w:val="decimal"/>
      <w:pStyle w:val="Heading4"/>
      <w:lvlText w:val="%1.%2.%3.%4"/>
      <w:lvlJc w:val="left"/>
      <w:pPr>
        <w:tabs>
          <w:tab w:val="num" w:pos="3132"/>
        </w:tabs>
        <w:ind w:left="3132" w:hanging="864"/>
      </w:pPr>
    </w:lvl>
    <w:lvl w:ilvl="4">
      <w:start w:val="1"/>
      <w:numFmt w:val="decimal"/>
      <w:pStyle w:val="Heading5"/>
      <w:lvlText w:val="%1.%2.%3.%4.%5"/>
      <w:lvlJc w:val="left"/>
      <w:pPr>
        <w:tabs>
          <w:tab w:val="num" w:pos="3276"/>
        </w:tabs>
        <w:ind w:left="3276" w:hanging="1008"/>
      </w:pPr>
    </w:lvl>
    <w:lvl w:ilvl="5">
      <w:start w:val="1"/>
      <w:numFmt w:val="decimal"/>
      <w:pStyle w:val="Heading6"/>
      <w:lvlText w:val="%1.%2.%3.%4.%5.%6"/>
      <w:lvlJc w:val="left"/>
      <w:pPr>
        <w:tabs>
          <w:tab w:val="num" w:pos="3420"/>
        </w:tabs>
        <w:ind w:left="3420" w:hanging="1152"/>
      </w:pPr>
    </w:lvl>
    <w:lvl w:ilvl="6">
      <w:start w:val="1"/>
      <w:numFmt w:val="decimal"/>
      <w:pStyle w:val="Heading7"/>
      <w:lvlText w:val="%1.%2.%3.%4.%5.%6.%7"/>
      <w:lvlJc w:val="left"/>
      <w:pPr>
        <w:tabs>
          <w:tab w:val="num" w:pos="3564"/>
        </w:tabs>
        <w:ind w:left="3564" w:hanging="1296"/>
      </w:pPr>
    </w:lvl>
    <w:lvl w:ilvl="7">
      <w:start w:val="1"/>
      <w:numFmt w:val="decimal"/>
      <w:pStyle w:val="Heading8"/>
      <w:lvlText w:val="%1.%2.%3.%4.%5.%6.%7.%8"/>
      <w:lvlJc w:val="left"/>
      <w:pPr>
        <w:tabs>
          <w:tab w:val="num" w:pos="3708"/>
        </w:tabs>
        <w:ind w:left="3708" w:hanging="1440"/>
      </w:pPr>
    </w:lvl>
    <w:lvl w:ilvl="8">
      <w:start w:val="1"/>
      <w:numFmt w:val="decimal"/>
      <w:pStyle w:val="Heading9"/>
      <w:lvlText w:val="%1.%2.%3.%4.%5.%6.%7.%8.%9"/>
      <w:lvlJc w:val="left"/>
      <w:pPr>
        <w:tabs>
          <w:tab w:val="num" w:pos="3852"/>
        </w:tabs>
        <w:ind w:left="3852" w:hanging="1584"/>
      </w:pPr>
    </w:lvl>
  </w:abstractNum>
  <w:abstractNum w:abstractNumId="15"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2AAC4E"/>
    <w:multiLevelType w:val="hybridMultilevel"/>
    <w:tmpl w:val="DF22DF7C"/>
    <w:lvl w:ilvl="0" w:tplc="195C4A4E">
      <w:start w:val="1"/>
      <w:numFmt w:val="bullet"/>
      <w:lvlText w:val=""/>
      <w:lvlJc w:val="left"/>
      <w:pPr>
        <w:ind w:left="720" w:hanging="360"/>
      </w:pPr>
      <w:rPr>
        <w:rFonts w:ascii="Symbol" w:hAnsi="Symbol" w:hint="default"/>
      </w:rPr>
    </w:lvl>
    <w:lvl w:ilvl="1" w:tplc="01B26BBA">
      <w:start w:val="1"/>
      <w:numFmt w:val="bullet"/>
      <w:lvlText w:val="o"/>
      <w:lvlJc w:val="left"/>
      <w:pPr>
        <w:ind w:left="1440" w:hanging="360"/>
      </w:pPr>
      <w:rPr>
        <w:rFonts w:ascii="Courier New" w:hAnsi="Courier New" w:hint="default"/>
      </w:rPr>
    </w:lvl>
    <w:lvl w:ilvl="2" w:tplc="159A0D4C">
      <w:start w:val="1"/>
      <w:numFmt w:val="bullet"/>
      <w:lvlText w:val=""/>
      <w:lvlJc w:val="left"/>
      <w:pPr>
        <w:ind w:left="2160" w:hanging="360"/>
      </w:pPr>
      <w:rPr>
        <w:rFonts w:ascii="Wingdings" w:hAnsi="Wingdings" w:hint="default"/>
      </w:rPr>
    </w:lvl>
    <w:lvl w:ilvl="3" w:tplc="616E3396">
      <w:start w:val="1"/>
      <w:numFmt w:val="bullet"/>
      <w:lvlText w:val=""/>
      <w:lvlJc w:val="left"/>
      <w:pPr>
        <w:ind w:left="2880" w:hanging="360"/>
      </w:pPr>
      <w:rPr>
        <w:rFonts w:ascii="Symbol" w:hAnsi="Symbol" w:hint="default"/>
      </w:rPr>
    </w:lvl>
    <w:lvl w:ilvl="4" w:tplc="74AC5322">
      <w:start w:val="1"/>
      <w:numFmt w:val="bullet"/>
      <w:lvlText w:val="o"/>
      <w:lvlJc w:val="left"/>
      <w:pPr>
        <w:ind w:left="3600" w:hanging="360"/>
      </w:pPr>
      <w:rPr>
        <w:rFonts w:ascii="Courier New" w:hAnsi="Courier New" w:hint="default"/>
      </w:rPr>
    </w:lvl>
    <w:lvl w:ilvl="5" w:tplc="BA1067D0">
      <w:start w:val="1"/>
      <w:numFmt w:val="bullet"/>
      <w:lvlText w:val=""/>
      <w:lvlJc w:val="left"/>
      <w:pPr>
        <w:ind w:left="4320" w:hanging="360"/>
      </w:pPr>
      <w:rPr>
        <w:rFonts w:ascii="Wingdings" w:hAnsi="Wingdings" w:hint="default"/>
      </w:rPr>
    </w:lvl>
    <w:lvl w:ilvl="6" w:tplc="FC2E3240">
      <w:start w:val="1"/>
      <w:numFmt w:val="bullet"/>
      <w:lvlText w:val=""/>
      <w:lvlJc w:val="left"/>
      <w:pPr>
        <w:ind w:left="5040" w:hanging="360"/>
      </w:pPr>
      <w:rPr>
        <w:rFonts w:ascii="Symbol" w:hAnsi="Symbol" w:hint="default"/>
      </w:rPr>
    </w:lvl>
    <w:lvl w:ilvl="7" w:tplc="2EC83F02">
      <w:start w:val="1"/>
      <w:numFmt w:val="bullet"/>
      <w:lvlText w:val="o"/>
      <w:lvlJc w:val="left"/>
      <w:pPr>
        <w:ind w:left="5760" w:hanging="360"/>
      </w:pPr>
      <w:rPr>
        <w:rFonts w:ascii="Courier New" w:hAnsi="Courier New" w:hint="default"/>
      </w:rPr>
    </w:lvl>
    <w:lvl w:ilvl="8" w:tplc="BDBA1030">
      <w:start w:val="1"/>
      <w:numFmt w:val="bullet"/>
      <w:lvlText w:val=""/>
      <w:lvlJc w:val="left"/>
      <w:pPr>
        <w:ind w:left="6480" w:hanging="360"/>
      </w:pPr>
      <w:rPr>
        <w:rFonts w:ascii="Wingdings" w:hAnsi="Wingdings" w:hint="default"/>
      </w:rPr>
    </w:lvl>
  </w:abstractNum>
  <w:abstractNum w:abstractNumId="17"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094772">
    <w:abstractNumId w:val="16"/>
  </w:num>
  <w:num w:numId="2" w16cid:durableId="1552228791">
    <w:abstractNumId w:val="3"/>
  </w:num>
  <w:num w:numId="3" w16cid:durableId="833760861">
    <w:abstractNumId w:val="21"/>
  </w:num>
  <w:num w:numId="4" w16cid:durableId="1299217340">
    <w:abstractNumId w:val="12"/>
  </w:num>
  <w:num w:numId="5" w16cid:durableId="662003727">
    <w:abstractNumId w:val="20"/>
  </w:num>
  <w:num w:numId="6" w16cid:durableId="198858384">
    <w:abstractNumId w:val="9"/>
  </w:num>
  <w:num w:numId="7" w16cid:durableId="2070692798">
    <w:abstractNumId w:val="22"/>
  </w:num>
  <w:num w:numId="8" w16cid:durableId="1575890910">
    <w:abstractNumId w:val="6"/>
  </w:num>
  <w:num w:numId="9" w16cid:durableId="48966915">
    <w:abstractNumId w:val="1"/>
  </w:num>
  <w:num w:numId="10" w16cid:durableId="1313875665">
    <w:abstractNumId w:val="7"/>
  </w:num>
  <w:num w:numId="11" w16cid:durableId="170805960">
    <w:abstractNumId w:val="4"/>
  </w:num>
  <w:num w:numId="12" w16cid:durableId="585847873">
    <w:abstractNumId w:val="15"/>
  </w:num>
  <w:num w:numId="13" w16cid:durableId="673192468">
    <w:abstractNumId w:val="19"/>
  </w:num>
  <w:num w:numId="14" w16cid:durableId="746849663">
    <w:abstractNumId w:val="14"/>
  </w:num>
  <w:num w:numId="15" w16cid:durableId="2081250782">
    <w:abstractNumId w:val="2"/>
  </w:num>
  <w:num w:numId="16" w16cid:durableId="135798753">
    <w:abstractNumId w:val="17"/>
  </w:num>
  <w:num w:numId="17" w16cid:durableId="2112360859">
    <w:abstractNumId w:val="5"/>
  </w:num>
  <w:num w:numId="18" w16cid:durableId="1011879884">
    <w:abstractNumId w:val="18"/>
  </w:num>
  <w:num w:numId="19" w16cid:durableId="6829239">
    <w:abstractNumId w:val="10"/>
  </w:num>
  <w:num w:numId="20" w16cid:durableId="1773355097">
    <w:abstractNumId w:val="11"/>
  </w:num>
  <w:num w:numId="21" w16cid:durableId="1436050053">
    <w:abstractNumId w:val="13"/>
  </w:num>
  <w:num w:numId="22" w16cid:durableId="297418495">
    <w:abstractNumId w:val="0"/>
  </w:num>
  <w:num w:numId="23" w16cid:durableId="1210805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0E"/>
    <w:rsid w:val="0000042F"/>
    <w:rsid w:val="00000970"/>
    <w:rsid w:val="00001218"/>
    <w:rsid w:val="00002111"/>
    <w:rsid w:val="00002C0B"/>
    <w:rsid w:val="00004CF6"/>
    <w:rsid w:val="00006E45"/>
    <w:rsid w:val="000119D7"/>
    <w:rsid w:val="0001720B"/>
    <w:rsid w:val="0002155D"/>
    <w:rsid w:val="00022088"/>
    <w:rsid w:val="00025C06"/>
    <w:rsid w:val="0002770C"/>
    <w:rsid w:val="000308DA"/>
    <w:rsid w:val="00033895"/>
    <w:rsid w:val="0003427A"/>
    <w:rsid w:val="00035212"/>
    <w:rsid w:val="000359CB"/>
    <w:rsid w:val="00035E7F"/>
    <w:rsid w:val="0004150A"/>
    <w:rsid w:val="00042DF2"/>
    <w:rsid w:val="00042E06"/>
    <w:rsid w:val="00044AD6"/>
    <w:rsid w:val="000528F2"/>
    <w:rsid w:val="00055E6A"/>
    <w:rsid w:val="00056182"/>
    <w:rsid w:val="0005791B"/>
    <w:rsid w:val="00061E4F"/>
    <w:rsid w:val="0006241F"/>
    <w:rsid w:val="00062D3B"/>
    <w:rsid w:val="000638E0"/>
    <w:rsid w:val="000639E7"/>
    <w:rsid w:val="00065279"/>
    <w:rsid w:val="00067D6B"/>
    <w:rsid w:val="000704DC"/>
    <w:rsid w:val="0007092C"/>
    <w:rsid w:val="00072E7A"/>
    <w:rsid w:val="00074AAD"/>
    <w:rsid w:val="00075447"/>
    <w:rsid w:val="00075E38"/>
    <w:rsid w:val="000809DE"/>
    <w:rsid w:val="000877BF"/>
    <w:rsid w:val="00091C31"/>
    <w:rsid w:val="0009281E"/>
    <w:rsid w:val="000A15F4"/>
    <w:rsid w:val="000A3836"/>
    <w:rsid w:val="000A5480"/>
    <w:rsid w:val="000A6A0B"/>
    <w:rsid w:val="000B24F1"/>
    <w:rsid w:val="000C36C4"/>
    <w:rsid w:val="000C3E35"/>
    <w:rsid w:val="000D425E"/>
    <w:rsid w:val="000D42F2"/>
    <w:rsid w:val="000D4BE9"/>
    <w:rsid w:val="000D7717"/>
    <w:rsid w:val="000E10F7"/>
    <w:rsid w:val="000E2E1D"/>
    <w:rsid w:val="000E6DEA"/>
    <w:rsid w:val="000F2821"/>
    <w:rsid w:val="000F5A54"/>
    <w:rsid w:val="000F60CF"/>
    <w:rsid w:val="00100CFB"/>
    <w:rsid w:val="001060B4"/>
    <w:rsid w:val="00106A4D"/>
    <w:rsid w:val="00117467"/>
    <w:rsid w:val="00120A86"/>
    <w:rsid w:val="00121F09"/>
    <w:rsid w:val="00122330"/>
    <w:rsid w:val="00125732"/>
    <w:rsid w:val="00126C00"/>
    <w:rsid w:val="00126FAA"/>
    <w:rsid w:val="001279B1"/>
    <w:rsid w:val="0013039F"/>
    <w:rsid w:val="00130B04"/>
    <w:rsid w:val="00133608"/>
    <w:rsid w:val="001433C8"/>
    <w:rsid w:val="001454B9"/>
    <w:rsid w:val="0014729A"/>
    <w:rsid w:val="00150D8E"/>
    <w:rsid w:val="00157455"/>
    <w:rsid w:val="001612EF"/>
    <w:rsid w:val="001656AD"/>
    <w:rsid w:val="00167723"/>
    <w:rsid w:val="001709E4"/>
    <w:rsid w:val="00171A9D"/>
    <w:rsid w:val="00172142"/>
    <w:rsid w:val="001771EA"/>
    <w:rsid w:val="00177A19"/>
    <w:rsid w:val="00181E76"/>
    <w:rsid w:val="001831D3"/>
    <w:rsid w:val="00186E03"/>
    <w:rsid w:val="001911C5"/>
    <w:rsid w:val="001948EE"/>
    <w:rsid w:val="0019543A"/>
    <w:rsid w:val="00195B65"/>
    <w:rsid w:val="001976CA"/>
    <w:rsid w:val="001A080A"/>
    <w:rsid w:val="001A1809"/>
    <w:rsid w:val="001A295B"/>
    <w:rsid w:val="001A416F"/>
    <w:rsid w:val="001A7553"/>
    <w:rsid w:val="001B32FA"/>
    <w:rsid w:val="001B40BB"/>
    <w:rsid w:val="001B5199"/>
    <w:rsid w:val="001B524D"/>
    <w:rsid w:val="001B65CA"/>
    <w:rsid w:val="001C00DE"/>
    <w:rsid w:val="001C6BFA"/>
    <w:rsid w:val="001D0149"/>
    <w:rsid w:val="001D122D"/>
    <w:rsid w:val="001D3E6E"/>
    <w:rsid w:val="001D7D29"/>
    <w:rsid w:val="001E0F48"/>
    <w:rsid w:val="001E1A3C"/>
    <w:rsid w:val="001F19C2"/>
    <w:rsid w:val="001F6D61"/>
    <w:rsid w:val="001F72D1"/>
    <w:rsid w:val="001F76F3"/>
    <w:rsid w:val="002037F2"/>
    <w:rsid w:val="00204B76"/>
    <w:rsid w:val="0020641F"/>
    <w:rsid w:val="002075D0"/>
    <w:rsid w:val="002112A8"/>
    <w:rsid w:val="00212C23"/>
    <w:rsid w:val="002159E1"/>
    <w:rsid w:val="00222F4F"/>
    <w:rsid w:val="00224AB2"/>
    <w:rsid w:val="002250C9"/>
    <w:rsid w:val="00232A0E"/>
    <w:rsid w:val="00232E8F"/>
    <w:rsid w:val="002355E9"/>
    <w:rsid w:val="00236740"/>
    <w:rsid w:val="00242061"/>
    <w:rsid w:val="00242CDC"/>
    <w:rsid w:val="00245CDC"/>
    <w:rsid w:val="00246533"/>
    <w:rsid w:val="00246DFF"/>
    <w:rsid w:val="00247C39"/>
    <w:rsid w:val="00251323"/>
    <w:rsid w:val="00252023"/>
    <w:rsid w:val="00252997"/>
    <w:rsid w:val="00261C71"/>
    <w:rsid w:val="00262416"/>
    <w:rsid w:val="002628DD"/>
    <w:rsid w:val="002628E7"/>
    <w:rsid w:val="00265D77"/>
    <w:rsid w:val="00267BA0"/>
    <w:rsid w:val="002720BF"/>
    <w:rsid w:val="00275F57"/>
    <w:rsid w:val="002763E9"/>
    <w:rsid w:val="002767D2"/>
    <w:rsid w:val="00280A11"/>
    <w:rsid w:val="00281515"/>
    <w:rsid w:val="002826FE"/>
    <w:rsid w:val="00283347"/>
    <w:rsid w:val="00285F96"/>
    <w:rsid w:val="00294FE7"/>
    <w:rsid w:val="002A31B6"/>
    <w:rsid w:val="002A361B"/>
    <w:rsid w:val="002A47F0"/>
    <w:rsid w:val="002A6A45"/>
    <w:rsid w:val="002B1A9A"/>
    <w:rsid w:val="002B3A3E"/>
    <w:rsid w:val="002B7391"/>
    <w:rsid w:val="002C0986"/>
    <w:rsid w:val="002C0B67"/>
    <w:rsid w:val="002C2C79"/>
    <w:rsid w:val="002C3868"/>
    <w:rsid w:val="002C4B06"/>
    <w:rsid w:val="002C5948"/>
    <w:rsid w:val="002C7187"/>
    <w:rsid w:val="002D011C"/>
    <w:rsid w:val="002D4027"/>
    <w:rsid w:val="002D7500"/>
    <w:rsid w:val="002E1445"/>
    <w:rsid w:val="002E412B"/>
    <w:rsid w:val="002F236C"/>
    <w:rsid w:val="002F4A36"/>
    <w:rsid w:val="002F507C"/>
    <w:rsid w:val="002F65EF"/>
    <w:rsid w:val="002F6F96"/>
    <w:rsid w:val="002F7CC6"/>
    <w:rsid w:val="00304857"/>
    <w:rsid w:val="00307584"/>
    <w:rsid w:val="00307681"/>
    <w:rsid w:val="003105AB"/>
    <w:rsid w:val="00316B66"/>
    <w:rsid w:val="0032069D"/>
    <w:rsid w:val="00322AEB"/>
    <w:rsid w:val="0033075A"/>
    <w:rsid w:val="00335A40"/>
    <w:rsid w:val="00337297"/>
    <w:rsid w:val="003410F1"/>
    <w:rsid w:val="003456E8"/>
    <w:rsid w:val="00347043"/>
    <w:rsid w:val="00350039"/>
    <w:rsid w:val="0035016D"/>
    <w:rsid w:val="0035203A"/>
    <w:rsid w:val="0035290C"/>
    <w:rsid w:val="00355ACB"/>
    <w:rsid w:val="00360646"/>
    <w:rsid w:val="00360DFB"/>
    <w:rsid w:val="00361CAB"/>
    <w:rsid w:val="00364A34"/>
    <w:rsid w:val="00367C75"/>
    <w:rsid w:val="00381453"/>
    <w:rsid w:val="0038242F"/>
    <w:rsid w:val="003842C2"/>
    <w:rsid w:val="00384610"/>
    <w:rsid w:val="0038531D"/>
    <w:rsid w:val="003903DF"/>
    <w:rsid w:val="00390A50"/>
    <w:rsid w:val="0039290F"/>
    <w:rsid w:val="00396272"/>
    <w:rsid w:val="00396F97"/>
    <w:rsid w:val="003979DB"/>
    <w:rsid w:val="003A0377"/>
    <w:rsid w:val="003A09DA"/>
    <w:rsid w:val="003A0B8B"/>
    <w:rsid w:val="003A1E0A"/>
    <w:rsid w:val="003A5198"/>
    <w:rsid w:val="003A60CD"/>
    <w:rsid w:val="003A6295"/>
    <w:rsid w:val="003A66BB"/>
    <w:rsid w:val="003A6C46"/>
    <w:rsid w:val="003A7952"/>
    <w:rsid w:val="003A7DAC"/>
    <w:rsid w:val="003C4CE9"/>
    <w:rsid w:val="003C4F82"/>
    <w:rsid w:val="003C515F"/>
    <w:rsid w:val="003D0377"/>
    <w:rsid w:val="003D53D0"/>
    <w:rsid w:val="003D5584"/>
    <w:rsid w:val="003D690F"/>
    <w:rsid w:val="003E03A8"/>
    <w:rsid w:val="003E202C"/>
    <w:rsid w:val="003E4028"/>
    <w:rsid w:val="003E4185"/>
    <w:rsid w:val="003E5E39"/>
    <w:rsid w:val="003E7981"/>
    <w:rsid w:val="003F2FEF"/>
    <w:rsid w:val="003F3CF2"/>
    <w:rsid w:val="003F6F23"/>
    <w:rsid w:val="004015B6"/>
    <w:rsid w:val="00402D21"/>
    <w:rsid w:val="004031C3"/>
    <w:rsid w:val="004065AF"/>
    <w:rsid w:val="00407055"/>
    <w:rsid w:val="00410546"/>
    <w:rsid w:val="00411D85"/>
    <w:rsid w:val="0041408B"/>
    <w:rsid w:val="00415761"/>
    <w:rsid w:val="00417346"/>
    <w:rsid w:val="00417F3A"/>
    <w:rsid w:val="00421522"/>
    <w:rsid w:val="00423A3F"/>
    <w:rsid w:val="00424639"/>
    <w:rsid w:val="00431091"/>
    <w:rsid w:val="0043140F"/>
    <w:rsid w:val="004326BB"/>
    <w:rsid w:val="00432CB6"/>
    <w:rsid w:val="00435145"/>
    <w:rsid w:val="00441D4F"/>
    <w:rsid w:val="00444C0F"/>
    <w:rsid w:val="00444CCE"/>
    <w:rsid w:val="00446E1B"/>
    <w:rsid w:val="00447632"/>
    <w:rsid w:val="00450261"/>
    <w:rsid w:val="00457594"/>
    <w:rsid w:val="00462515"/>
    <w:rsid w:val="00462DE4"/>
    <w:rsid w:val="004639B3"/>
    <w:rsid w:val="00476BA8"/>
    <w:rsid w:val="00476BF5"/>
    <w:rsid w:val="00480727"/>
    <w:rsid w:val="004821BF"/>
    <w:rsid w:val="00487CBF"/>
    <w:rsid w:val="00490CD0"/>
    <w:rsid w:val="00493A2F"/>
    <w:rsid w:val="00496684"/>
    <w:rsid w:val="004A0B11"/>
    <w:rsid w:val="004A21FC"/>
    <w:rsid w:val="004A26BD"/>
    <w:rsid w:val="004A4242"/>
    <w:rsid w:val="004B1B9A"/>
    <w:rsid w:val="004B51A3"/>
    <w:rsid w:val="004B70A5"/>
    <w:rsid w:val="004C4DA8"/>
    <w:rsid w:val="004D733E"/>
    <w:rsid w:val="004D782F"/>
    <w:rsid w:val="004D7887"/>
    <w:rsid w:val="004E290A"/>
    <w:rsid w:val="004E5853"/>
    <w:rsid w:val="004E5C1F"/>
    <w:rsid w:val="004E68C2"/>
    <w:rsid w:val="004E7917"/>
    <w:rsid w:val="004F18C2"/>
    <w:rsid w:val="004F32FB"/>
    <w:rsid w:val="004F38D6"/>
    <w:rsid w:val="004F57E3"/>
    <w:rsid w:val="004F78D0"/>
    <w:rsid w:val="005004E4"/>
    <w:rsid w:val="0050309C"/>
    <w:rsid w:val="005038A5"/>
    <w:rsid w:val="0050450B"/>
    <w:rsid w:val="00504D7B"/>
    <w:rsid w:val="00507E8A"/>
    <w:rsid w:val="0051182B"/>
    <w:rsid w:val="00517951"/>
    <w:rsid w:val="00520B8A"/>
    <w:rsid w:val="005223B9"/>
    <w:rsid w:val="00522AA0"/>
    <w:rsid w:val="00524A3F"/>
    <w:rsid w:val="00524EED"/>
    <w:rsid w:val="005259DE"/>
    <w:rsid w:val="00525FE3"/>
    <w:rsid w:val="00530BFD"/>
    <w:rsid w:val="00535397"/>
    <w:rsid w:val="00536288"/>
    <w:rsid w:val="00536710"/>
    <w:rsid w:val="00540EC7"/>
    <w:rsid w:val="00546D91"/>
    <w:rsid w:val="00547167"/>
    <w:rsid w:val="00547E82"/>
    <w:rsid w:val="005529BA"/>
    <w:rsid w:val="00556098"/>
    <w:rsid w:val="00556BB1"/>
    <w:rsid w:val="00556CAF"/>
    <w:rsid w:val="005574B8"/>
    <w:rsid w:val="00562383"/>
    <w:rsid w:val="00563CF4"/>
    <w:rsid w:val="00564FE9"/>
    <w:rsid w:val="00566BF9"/>
    <w:rsid w:val="005733DE"/>
    <w:rsid w:val="0057419C"/>
    <w:rsid w:val="00576CD7"/>
    <w:rsid w:val="0058027B"/>
    <w:rsid w:val="005837B3"/>
    <w:rsid w:val="0059198D"/>
    <w:rsid w:val="00593CE6"/>
    <w:rsid w:val="0059509F"/>
    <w:rsid w:val="0059549F"/>
    <w:rsid w:val="00596018"/>
    <w:rsid w:val="005973EC"/>
    <w:rsid w:val="005A0B73"/>
    <w:rsid w:val="005A637E"/>
    <w:rsid w:val="005A74FB"/>
    <w:rsid w:val="005B14BB"/>
    <w:rsid w:val="005B7CE4"/>
    <w:rsid w:val="005C1956"/>
    <w:rsid w:val="005C6602"/>
    <w:rsid w:val="005D1C3E"/>
    <w:rsid w:val="005D2525"/>
    <w:rsid w:val="005D2868"/>
    <w:rsid w:val="005D5C8B"/>
    <w:rsid w:val="005D5D6C"/>
    <w:rsid w:val="005D60DB"/>
    <w:rsid w:val="005D7B41"/>
    <w:rsid w:val="005E0777"/>
    <w:rsid w:val="005E6CD8"/>
    <w:rsid w:val="005E7ABC"/>
    <w:rsid w:val="005E7CD8"/>
    <w:rsid w:val="005F0A6B"/>
    <w:rsid w:val="005F1E2B"/>
    <w:rsid w:val="005F1F48"/>
    <w:rsid w:val="005F3E17"/>
    <w:rsid w:val="005F6393"/>
    <w:rsid w:val="005F6D05"/>
    <w:rsid w:val="00600198"/>
    <w:rsid w:val="00602843"/>
    <w:rsid w:val="00603163"/>
    <w:rsid w:val="006039AB"/>
    <w:rsid w:val="00604C75"/>
    <w:rsid w:val="00605834"/>
    <w:rsid w:val="00606733"/>
    <w:rsid w:val="00614C85"/>
    <w:rsid w:val="00615D85"/>
    <w:rsid w:val="0061702D"/>
    <w:rsid w:val="0061731C"/>
    <w:rsid w:val="0062064F"/>
    <w:rsid w:val="006217EB"/>
    <w:rsid w:val="00625800"/>
    <w:rsid w:val="0063017E"/>
    <w:rsid w:val="00632C52"/>
    <w:rsid w:val="0064275F"/>
    <w:rsid w:val="00643AF5"/>
    <w:rsid w:val="0064796F"/>
    <w:rsid w:val="00650B6F"/>
    <w:rsid w:val="00655960"/>
    <w:rsid w:val="00657046"/>
    <w:rsid w:val="006574BF"/>
    <w:rsid w:val="0066263D"/>
    <w:rsid w:val="00673826"/>
    <w:rsid w:val="00673A4D"/>
    <w:rsid w:val="00676B4D"/>
    <w:rsid w:val="00681A51"/>
    <w:rsid w:val="00686B04"/>
    <w:rsid w:val="00687A96"/>
    <w:rsid w:val="00687C72"/>
    <w:rsid w:val="0069024F"/>
    <w:rsid w:val="00694525"/>
    <w:rsid w:val="006945B8"/>
    <w:rsid w:val="006949A8"/>
    <w:rsid w:val="006A41A3"/>
    <w:rsid w:val="006A5FCF"/>
    <w:rsid w:val="006B01B6"/>
    <w:rsid w:val="006B295C"/>
    <w:rsid w:val="006B478B"/>
    <w:rsid w:val="006B51D5"/>
    <w:rsid w:val="006C3390"/>
    <w:rsid w:val="006C649E"/>
    <w:rsid w:val="006C72BE"/>
    <w:rsid w:val="006D0198"/>
    <w:rsid w:val="006D45B4"/>
    <w:rsid w:val="006D541B"/>
    <w:rsid w:val="006D567F"/>
    <w:rsid w:val="006D7AEC"/>
    <w:rsid w:val="006E0DA5"/>
    <w:rsid w:val="006E1760"/>
    <w:rsid w:val="006E209F"/>
    <w:rsid w:val="006E3126"/>
    <w:rsid w:val="006E76A6"/>
    <w:rsid w:val="006E7EB4"/>
    <w:rsid w:val="006F0B22"/>
    <w:rsid w:val="006F3F6B"/>
    <w:rsid w:val="006F4566"/>
    <w:rsid w:val="006F53B8"/>
    <w:rsid w:val="006F546D"/>
    <w:rsid w:val="0070262F"/>
    <w:rsid w:val="007053AC"/>
    <w:rsid w:val="007079BD"/>
    <w:rsid w:val="00712348"/>
    <w:rsid w:val="00712D51"/>
    <w:rsid w:val="007235BD"/>
    <w:rsid w:val="007246B2"/>
    <w:rsid w:val="00724EE8"/>
    <w:rsid w:val="00727BD4"/>
    <w:rsid w:val="00733EB5"/>
    <w:rsid w:val="00735564"/>
    <w:rsid w:val="0074402C"/>
    <w:rsid w:val="00744CA0"/>
    <w:rsid w:val="00747DC6"/>
    <w:rsid w:val="00756ED4"/>
    <w:rsid w:val="00760321"/>
    <w:rsid w:val="007603B1"/>
    <w:rsid w:val="00760822"/>
    <w:rsid w:val="0076426F"/>
    <w:rsid w:val="0076505E"/>
    <w:rsid w:val="0076601F"/>
    <w:rsid w:val="007662DD"/>
    <w:rsid w:val="00771CC0"/>
    <w:rsid w:val="0077391E"/>
    <w:rsid w:val="00773B78"/>
    <w:rsid w:val="00774DE6"/>
    <w:rsid w:val="00775D15"/>
    <w:rsid w:val="00775E0B"/>
    <w:rsid w:val="007767E1"/>
    <w:rsid w:val="007771A9"/>
    <w:rsid w:val="0077783B"/>
    <w:rsid w:val="00777889"/>
    <w:rsid w:val="00777B38"/>
    <w:rsid w:val="0078094C"/>
    <w:rsid w:val="00780E3E"/>
    <w:rsid w:val="007814CF"/>
    <w:rsid w:val="00783EB7"/>
    <w:rsid w:val="00784ADF"/>
    <w:rsid w:val="00790E05"/>
    <w:rsid w:val="00792EFC"/>
    <w:rsid w:val="0079427E"/>
    <w:rsid w:val="00795DDF"/>
    <w:rsid w:val="00795EFD"/>
    <w:rsid w:val="007965C1"/>
    <w:rsid w:val="007A0460"/>
    <w:rsid w:val="007A27FF"/>
    <w:rsid w:val="007A2A40"/>
    <w:rsid w:val="007A4226"/>
    <w:rsid w:val="007A4B14"/>
    <w:rsid w:val="007A714C"/>
    <w:rsid w:val="007B244E"/>
    <w:rsid w:val="007C0063"/>
    <w:rsid w:val="007C2485"/>
    <w:rsid w:val="007C45A8"/>
    <w:rsid w:val="007D0862"/>
    <w:rsid w:val="007D0B24"/>
    <w:rsid w:val="007D2550"/>
    <w:rsid w:val="007D35E2"/>
    <w:rsid w:val="007D4999"/>
    <w:rsid w:val="007D5087"/>
    <w:rsid w:val="007D55DE"/>
    <w:rsid w:val="007D6CF1"/>
    <w:rsid w:val="007E3B56"/>
    <w:rsid w:val="007E548B"/>
    <w:rsid w:val="007E6904"/>
    <w:rsid w:val="007F10EB"/>
    <w:rsid w:val="007F5115"/>
    <w:rsid w:val="007F575A"/>
    <w:rsid w:val="007F5C36"/>
    <w:rsid w:val="00800FBE"/>
    <w:rsid w:val="0080381A"/>
    <w:rsid w:val="00804A77"/>
    <w:rsid w:val="008060AA"/>
    <w:rsid w:val="0080698C"/>
    <w:rsid w:val="0080723A"/>
    <w:rsid w:val="00810B52"/>
    <w:rsid w:val="008135CD"/>
    <w:rsid w:val="00813DD7"/>
    <w:rsid w:val="008144DB"/>
    <w:rsid w:val="00820977"/>
    <w:rsid w:val="00824DC8"/>
    <w:rsid w:val="0082596E"/>
    <w:rsid w:val="008275E8"/>
    <w:rsid w:val="00831829"/>
    <w:rsid w:val="0083747A"/>
    <w:rsid w:val="00840E90"/>
    <w:rsid w:val="00841748"/>
    <w:rsid w:val="00843601"/>
    <w:rsid w:val="00843CD7"/>
    <w:rsid w:val="00844150"/>
    <w:rsid w:val="008466B7"/>
    <w:rsid w:val="0085202B"/>
    <w:rsid w:val="00853336"/>
    <w:rsid w:val="0085486D"/>
    <w:rsid w:val="008552F9"/>
    <w:rsid w:val="008575D8"/>
    <w:rsid w:val="00857C70"/>
    <w:rsid w:val="00860F19"/>
    <w:rsid w:val="00861BB2"/>
    <w:rsid w:val="008624D0"/>
    <w:rsid w:val="00870174"/>
    <w:rsid w:val="0087075A"/>
    <w:rsid w:val="0087110F"/>
    <w:rsid w:val="00874053"/>
    <w:rsid w:val="008767E8"/>
    <w:rsid w:val="00876D49"/>
    <w:rsid w:val="00877A81"/>
    <w:rsid w:val="00881980"/>
    <w:rsid w:val="00883455"/>
    <w:rsid w:val="0088726E"/>
    <w:rsid w:val="00891B36"/>
    <w:rsid w:val="00891F88"/>
    <w:rsid w:val="00892B2E"/>
    <w:rsid w:val="008946A4"/>
    <w:rsid w:val="008952BE"/>
    <w:rsid w:val="00895DC5"/>
    <w:rsid w:val="00896E1B"/>
    <w:rsid w:val="008A0164"/>
    <w:rsid w:val="008A3025"/>
    <w:rsid w:val="008A352C"/>
    <w:rsid w:val="008A3E83"/>
    <w:rsid w:val="008A68B4"/>
    <w:rsid w:val="008B2C8C"/>
    <w:rsid w:val="008B4DE5"/>
    <w:rsid w:val="008B53B1"/>
    <w:rsid w:val="008C26DE"/>
    <w:rsid w:val="008C387E"/>
    <w:rsid w:val="008C7613"/>
    <w:rsid w:val="008D2CA9"/>
    <w:rsid w:val="008D3416"/>
    <w:rsid w:val="008D3B05"/>
    <w:rsid w:val="008E25B6"/>
    <w:rsid w:val="008E2A82"/>
    <w:rsid w:val="008E41FC"/>
    <w:rsid w:val="008F0C81"/>
    <w:rsid w:val="008F1536"/>
    <w:rsid w:val="008F58FC"/>
    <w:rsid w:val="00900751"/>
    <w:rsid w:val="00903A70"/>
    <w:rsid w:val="00907D6A"/>
    <w:rsid w:val="00910C79"/>
    <w:rsid w:val="00910CAD"/>
    <w:rsid w:val="00912316"/>
    <w:rsid w:val="0092061F"/>
    <w:rsid w:val="0092089B"/>
    <w:rsid w:val="00920A79"/>
    <w:rsid w:val="009225F3"/>
    <w:rsid w:val="00924E31"/>
    <w:rsid w:val="0092522B"/>
    <w:rsid w:val="0093515B"/>
    <w:rsid w:val="00936B4D"/>
    <w:rsid w:val="00937E6E"/>
    <w:rsid w:val="00937ED5"/>
    <w:rsid w:val="00940242"/>
    <w:rsid w:val="00941644"/>
    <w:rsid w:val="00943332"/>
    <w:rsid w:val="0094344C"/>
    <w:rsid w:val="00944CC4"/>
    <w:rsid w:val="009450B8"/>
    <w:rsid w:val="009452A9"/>
    <w:rsid w:val="00945500"/>
    <w:rsid w:val="009467AB"/>
    <w:rsid w:val="009517C5"/>
    <w:rsid w:val="00954659"/>
    <w:rsid w:val="00956BB9"/>
    <w:rsid w:val="009578F7"/>
    <w:rsid w:val="009603A6"/>
    <w:rsid w:val="009618E4"/>
    <w:rsid w:val="009673BB"/>
    <w:rsid w:val="00973742"/>
    <w:rsid w:val="00973DFA"/>
    <w:rsid w:val="00976252"/>
    <w:rsid w:val="00976503"/>
    <w:rsid w:val="00984AE0"/>
    <w:rsid w:val="00984B40"/>
    <w:rsid w:val="00986184"/>
    <w:rsid w:val="00994808"/>
    <w:rsid w:val="009955B7"/>
    <w:rsid w:val="00996CAC"/>
    <w:rsid w:val="00997088"/>
    <w:rsid w:val="00997C7E"/>
    <w:rsid w:val="009A4B2F"/>
    <w:rsid w:val="009A6D37"/>
    <w:rsid w:val="009A7A8B"/>
    <w:rsid w:val="009B12E8"/>
    <w:rsid w:val="009B176F"/>
    <w:rsid w:val="009B1C7D"/>
    <w:rsid w:val="009B2516"/>
    <w:rsid w:val="009B268E"/>
    <w:rsid w:val="009B5AAA"/>
    <w:rsid w:val="009B66BF"/>
    <w:rsid w:val="009C0DFB"/>
    <w:rsid w:val="009C219F"/>
    <w:rsid w:val="009C68E1"/>
    <w:rsid w:val="009C7EF2"/>
    <w:rsid w:val="009D1549"/>
    <w:rsid w:val="009E7B78"/>
    <w:rsid w:val="009F008D"/>
    <w:rsid w:val="009F6842"/>
    <w:rsid w:val="00A025F4"/>
    <w:rsid w:val="00A02F45"/>
    <w:rsid w:val="00A041A2"/>
    <w:rsid w:val="00A05F16"/>
    <w:rsid w:val="00A06A52"/>
    <w:rsid w:val="00A106E3"/>
    <w:rsid w:val="00A10B2F"/>
    <w:rsid w:val="00A1188A"/>
    <w:rsid w:val="00A1265C"/>
    <w:rsid w:val="00A138F0"/>
    <w:rsid w:val="00A23B9E"/>
    <w:rsid w:val="00A246C4"/>
    <w:rsid w:val="00A26051"/>
    <w:rsid w:val="00A33776"/>
    <w:rsid w:val="00A34A71"/>
    <w:rsid w:val="00A34C3C"/>
    <w:rsid w:val="00A42353"/>
    <w:rsid w:val="00A4525B"/>
    <w:rsid w:val="00A50387"/>
    <w:rsid w:val="00A51231"/>
    <w:rsid w:val="00A52255"/>
    <w:rsid w:val="00A53E03"/>
    <w:rsid w:val="00A5721B"/>
    <w:rsid w:val="00A57B57"/>
    <w:rsid w:val="00A601D4"/>
    <w:rsid w:val="00A60482"/>
    <w:rsid w:val="00A61690"/>
    <w:rsid w:val="00A62270"/>
    <w:rsid w:val="00A62342"/>
    <w:rsid w:val="00A62F82"/>
    <w:rsid w:val="00A630A2"/>
    <w:rsid w:val="00A632E6"/>
    <w:rsid w:val="00A668AA"/>
    <w:rsid w:val="00A677A1"/>
    <w:rsid w:val="00A70D98"/>
    <w:rsid w:val="00A71E82"/>
    <w:rsid w:val="00A73D06"/>
    <w:rsid w:val="00A84BB7"/>
    <w:rsid w:val="00A864D3"/>
    <w:rsid w:val="00A87B52"/>
    <w:rsid w:val="00A90B57"/>
    <w:rsid w:val="00A914F8"/>
    <w:rsid w:val="00A9185A"/>
    <w:rsid w:val="00A9431E"/>
    <w:rsid w:val="00A94498"/>
    <w:rsid w:val="00A94642"/>
    <w:rsid w:val="00A97CDC"/>
    <w:rsid w:val="00AA0256"/>
    <w:rsid w:val="00AA2542"/>
    <w:rsid w:val="00AA4957"/>
    <w:rsid w:val="00AA70DB"/>
    <w:rsid w:val="00AB10C4"/>
    <w:rsid w:val="00AB212A"/>
    <w:rsid w:val="00AB2ED5"/>
    <w:rsid w:val="00AB63BA"/>
    <w:rsid w:val="00AB68A1"/>
    <w:rsid w:val="00AB7EBA"/>
    <w:rsid w:val="00AC274D"/>
    <w:rsid w:val="00AC4420"/>
    <w:rsid w:val="00AC53B5"/>
    <w:rsid w:val="00AC629E"/>
    <w:rsid w:val="00AD1B3D"/>
    <w:rsid w:val="00AD3679"/>
    <w:rsid w:val="00AD3CBD"/>
    <w:rsid w:val="00AE36C7"/>
    <w:rsid w:val="00AE4557"/>
    <w:rsid w:val="00AE4F15"/>
    <w:rsid w:val="00AF377C"/>
    <w:rsid w:val="00AF385A"/>
    <w:rsid w:val="00AF550F"/>
    <w:rsid w:val="00B00F24"/>
    <w:rsid w:val="00B00FF2"/>
    <w:rsid w:val="00B01033"/>
    <w:rsid w:val="00B06737"/>
    <w:rsid w:val="00B1200E"/>
    <w:rsid w:val="00B124A3"/>
    <w:rsid w:val="00B12B60"/>
    <w:rsid w:val="00B13121"/>
    <w:rsid w:val="00B14438"/>
    <w:rsid w:val="00B144C4"/>
    <w:rsid w:val="00B14898"/>
    <w:rsid w:val="00B1580B"/>
    <w:rsid w:val="00B21BE5"/>
    <w:rsid w:val="00B246FE"/>
    <w:rsid w:val="00B3165A"/>
    <w:rsid w:val="00B35656"/>
    <w:rsid w:val="00B35FD9"/>
    <w:rsid w:val="00B36B16"/>
    <w:rsid w:val="00B371FB"/>
    <w:rsid w:val="00B439D3"/>
    <w:rsid w:val="00B476F0"/>
    <w:rsid w:val="00B50CDF"/>
    <w:rsid w:val="00B54F39"/>
    <w:rsid w:val="00B55595"/>
    <w:rsid w:val="00B559A3"/>
    <w:rsid w:val="00B66C93"/>
    <w:rsid w:val="00B67689"/>
    <w:rsid w:val="00B7039B"/>
    <w:rsid w:val="00B707F3"/>
    <w:rsid w:val="00B76E42"/>
    <w:rsid w:val="00B76EBA"/>
    <w:rsid w:val="00B776C4"/>
    <w:rsid w:val="00B77B79"/>
    <w:rsid w:val="00B8054A"/>
    <w:rsid w:val="00B80B41"/>
    <w:rsid w:val="00B814D5"/>
    <w:rsid w:val="00B82A63"/>
    <w:rsid w:val="00B83F6E"/>
    <w:rsid w:val="00B87570"/>
    <w:rsid w:val="00B92030"/>
    <w:rsid w:val="00B9274E"/>
    <w:rsid w:val="00B93304"/>
    <w:rsid w:val="00B96202"/>
    <w:rsid w:val="00B970C1"/>
    <w:rsid w:val="00BA0C1C"/>
    <w:rsid w:val="00BA2E88"/>
    <w:rsid w:val="00BA4070"/>
    <w:rsid w:val="00BA6A8D"/>
    <w:rsid w:val="00BC4F90"/>
    <w:rsid w:val="00BC5F88"/>
    <w:rsid w:val="00BC6D03"/>
    <w:rsid w:val="00BC6ED4"/>
    <w:rsid w:val="00BD1AED"/>
    <w:rsid w:val="00BD2A19"/>
    <w:rsid w:val="00BD4B6D"/>
    <w:rsid w:val="00BE1672"/>
    <w:rsid w:val="00BE1BF7"/>
    <w:rsid w:val="00BE58FC"/>
    <w:rsid w:val="00BE6801"/>
    <w:rsid w:val="00BE7759"/>
    <w:rsid w:val="00BF1658"/>
    <w:rsid w:val="00BF2A65"/>
    <w:rsid w:val="00BF3479"/>
    <w:rsid w:val="00BF3BF8"/>
    <w:rsid w:val="00BF3E91"/>
    <w:rsid w:val="00BF5362"/>
    <w:rsid w:val="00BF5DA4"/>
    <w:rsid w:val="00C00DB4"/>
    <w:rsid w:val="00C02738"/>
    <w:rsid w:val="00C0301C"/>
    <w:rsid w:val="00C04727"/>
    <w:rsid w:val="00C1476C"/>
    <w:rsid w:val="00C15333"/>
    <w:rsid w:val="00C1547D"/>
    <w:rsid w:val="00C15854"/>
    <w:rsid w:val="00C16F20"/>
    <w:rsid w:val="00C17531"/>
    <w:rsid w:val="00C24D7F"/>
    <w:rsid w:val="00C26CF2"/>
    <w:rsid w:val="00C27007"/>
    <w:rsid w:val="00C27254"/>
    <w:rsid w:val="00C31140"/>
    <w:rsid w:val="00C37215"/>
    <w:rsid w:val="00C40B4D"/>
    <w:rsid w:val="00C40CB6"/>
    <w:rsid w:val="00C4194E"/>
    <w:rsid w:val="00C441DE"/>
    <w:rsid w:val="00C4427B"/>
    <w:rsid w:val="00C47063"/>
    <w:rsid w:val="00C50A86"/>
    <w:rsid w:val="00C50D12"/>
    <w:rsid w:val="00C50F26"/>
    <w:rsid w:val="00C52B28"/>
    <w:rsid w:val="00C52D78"/>
    <w:rsid w:val="00C560D2"/>
    <w:rsid w:val="00C56DEB"/>
    <w:rsid w:val="00C613F3"/>
    <w:rsid w:val="00C633F4"/>
    <w:rsid w:val="00C65889"/>
    <w:rsid w:val="00C71221"/>
    <w:rsid w:val="00C76313"/>
    <w:rsid w:val="00C763B0"/>
    <w:rsid w:val="00C76709"/>
    <w:rsid w:val="00C81E83"/>
    <w:rsid w:val="00C83F97"/>
    <w:rsid w:val="00C85D3D"/>
    <w:rsid w:val="00C86778"/>
    <w:rsid w:val="00C9159E"/>
    <w:rsid w:val="00C925F6"/>
    <w:rsid w:val="00C935BC"/>
    <w:rsid w:val="00C96C00"/>
    <w:rsid w:val="00CA2BBA"/>
    <w:rsid w:val="00CA2E07"/>
    <w:rsid w:val="00CA2F93"/>
    <w:rsid w:val="00CA5270"/>
    <w:rsid w:val="00CB38B1"/>
    <w:rsid w:val="00CC57DC"/>
    <w:rsid w:val="00CD27B4"/>
    <w:rsid w:val="00CD2B37"/>
    <w:rsid w:val="00CD365C"/>
    <w:rsid w:val="00CD53DA"/>
    <w:rsid w:val="00CE14D5"/>
    <w:rsid w:val="00CE14E4"/>
    <w:rsid w:val="00CE3F3B"/>
    <w:rsid w:val="00CE61F6"/>
    <w:rsid w:val="00CF0D91"/>
    <w:rsid w:val="00CF631D"/>
    <w:rsid w:val="00D00BFC"/>
    <w:rsid w:val="00D01B06"/>
    <w:rsid w:val="00D01DB6"/>
    <w:rsid w:val="00D04DE1"/>
    <w:rsid w:val="00D06844"/>
    <w:rsid w:val="00D075EF"/>
    <w:rsid w:val="00D13071"/>
    <w:rsid w:val="00D21F66"/>
    <w:rsid w:val="00D3044C"/>
    <w:rsid w:val="00D328C4"/>
    <w:rsid w:val="00D351C6"/>
    <w:rsid w:val="00D372B6"/>
    <w:rsid w:val="00D40BB9"/>
    <w:rsid w:val="00D431DF"/>
    <w:rsid w:val="00D43D61"/>
    <w:rsid w:val="00D44089"/>
    <w:rsid w:val="00D44CA4"/>
    <w:rsid w:val="00D47BCC"/>
    <w:rsid w:val="00D504C4"/>
    <w:rsid w:val="00D514F7"/>
    <w:rsid w:val="00D5224B"/>
    <w:rsid w:val="00D52262"/>
    <w:rsid w:val="00D5257A"/>
    <w:rsid w:val="00D57530"/>
    <w:rsid w:val="00D60A4D"/>
    <w:rsid w:val="00D65033"/>
    <w:rsid w:val="00D65586"/>
    <w:rsid w:val="00D65BFB"/>
    <w:rsid w:val="00D65C1F"/>
    <w:rsid w:val="00D7036B"/>
    <w:rsid w:val="00D71789"/>
    <w:rsid w:val="00D76D7C"/>
    <w:rsid w:val="00D77B00"/>
    <w:rsid w:val="00D77F6D"/>
    <w:rsid w:val="00D851B6"/>
    <w:rsid w:val="00D857A2"/>
    <w:rsid w:val="00D8620C"/>
    <w:rsid w:val="00D86B64"/>
    <w:rsid w:val="00D879A9"/>
    <w:rsid w:val="00D90AE8"/>
    <w:rsid w:val="00D927D3"/>
    <w:rsid w:val="00D929A9"/>
    <w:rsid w:val="00D93524"/>
    <w:rsid w:val="00D97B55"/>
    <w:rsid w:val="00DA0C31"/>
    <w:rsid w:val="00DA0FCD"/>
    <w:rsid w:val="00DA66C4"/>
    <w:rsid w:val="00DB222B"/>
    <w:rsid w:val="00DB38C8"/>
    <w:rsid w:val="00DB3B86"/>
    <w:rsid w:val="00DB7B40"/>
    <w:rsid w:val="00DC1E36"/>
    <w:rsid w:val="00DC22CB"/>
    <w:rsid w:val="00DC3930"/>
    <w:rsid w:val="00DC3E0B"/>
    <w:rsid w:val="00DC57AD"/>
    <w:rsid w:val="00DC5907"/>
    <w:rsid w:val="00DC673B"/>
    <w:rsid w:val="00DE3650"/>
    <w:rsid w:val="00DE42B9"/>
    <w:rsid w:val="00DE4FFF"/>
    <w:rsid w:val="00DF09FC"/>
    <w:rsid w:val="00DF1800"/>
    <w:rsid w:val="00E03E37"/>
    <w:rsid w:val="00E07085"/>
    <w:rsid w:val="00E07D4E"/>
    <w:rsid w:val="00E131B0"/>
    <w:rsid w:val="00E1597A"/>
    <w:rsid w:val="00E1615C"/>
    <w:rsid w:val="00E16791"/>
    <w:rsid w:val="00E20024"/>
    <w:rsid w:val="00E206DD"/>
    <w:rsid w:val="00E20E5D"/>
    <w:rsid w:val="00E2463A"/>
    <w:rsid w:val="00E2542F"/>
    <w:rsid w:val="00E34A05"/>
    <w:rsid w:val="00E373AC"/>
    <w:rsid w:val="00E5239D"/>
    <w:rsid w:val="00E52567"/>
    <w:rsid w:val="00E6050E"/>
    <w:rsid w:val="00E61839"/>
    <w:rsid w:val="00E62DA3"/>
    <w:rsid w:val="00E62DCD"/>
    <w:rsid w:val="00E63CF6"/>
    <w:rsid w:val="00E66AEC"/>
    <w:rsid w:val="00E67107"/>
    <w:rsid w:val="00E6714E"/>
    <w:rsid w:val="00E7197B"/>
    <w:rsid w:val="00E744B8"/>
    <w:rsid w:val="00E758D4"/>
    <w:rsid w:val="00E80587"/>
    <w:rsid w:val="00E80690"/>
    <w:rsid w:val="00E809B1"/>
    <w:rsid w:val="00E834E4"/>
    <w:rsid w:val="00E90F77"/>
    <w:rsid w:val="00E91D63"/>
    <w:rsid w:val="00E927AF"/>
    <w:rsid w:val="00E93247"/>
    <w:rsid w:val="00E93350"/>
    <w:rsid w:val="00E93DF8"/>
    <w:rsid w:val="00E96335"/>
    <w:rsid w:val="00EA23FD"/>
    <w:rsid w:val="00EA5A92"/>
    <w:rsid w:val="00EA5FCC"/>
    <w:rsid w:val="00EB0779"/>
    <w:rsid w:val="00EB0B86"/>
    <w:rsid w:val="00EB199A"/>
    <w:rsid w:val="00EB2B86"/>
    <w:rsid w:val="00EB380F"/>
    <w:rsid w:val="00EB50F4"/>
    <w:rsid w:val="00EB7B00"/>
    <w:rsid w:val="00EC6C3A"/>
    <w:rsid w:val="00EC70D3"/>
    <w:rsid w:val="00ED056E"/>
    <w:rsid w:val="00ED59D3"/>
    <w:rsid w:val="00ED61A1"/>
    <w:rsid w:val="00EE2C2A"/>
    <w:rsid w:val="00EE3D35"/>
    <w:rsid w:val="00EE649C"/>
    <w:rsid w:val="00EE7C50"/>
    <w:rsid w:val="00EF042A"/>
    <w:rsid w:val="00EF1671"/>
    <w:rsid w:val="00EF27B9"/>
    <w:rsid w:val="00EF5C7B"/>
    <w:rsid w:val="00EF6294"/>
    <w:rsid w:val="00EF6EEA"/>
    <w:rsid w:val="00F01CE0"/>
    <w:rsid w:val="00F01DDC"/>
    <w:rsid w:val="00F056C2"/>
    <w:rsid w:val="00F059A5"/>
    <w:rsid w:val="00F05E60"/>
    <w:rsid w:val="00F1043B"/>
    <w:rsid w:val="00F13397"/>
    <w:rsid w:val="00F14A9A"/>
    <w:rsid w:val="00F159F0"/>
    <w:rsid w:val="00F201D7"/>
    <w:rsid w:val="00F259BE"/>
    <w:rsid w:val="00F300D5"/>
    <w:rsid w:val="00F3099D"/>
    <w:rsid w:val="00F31A57"/>
    <w:rsid w:val="00F31DD2"/>
    <w:rsid w:val="00F32689"/>
    <w:rsid w:val="00F335A1"/>
    <w:rsid w:val="00F3561F"/>
    <w:rsid w:val="00F37858"/>
    <w:rsid w:val="00F401DC"/>
    <w:rsid w:val="00F66B7D"/>
    <w:rsid w:val="00F6728A"/>
    <w:rsid w:val="00F70381"/>
    <w:rsid w:val="00F70F08"/>
    <w:rsid w:val="00F710ED"/>
    <w:rsid w:val="00F740EF"/>
    <w:rsid w:val="00F7603B"/>
    <w:rsid w:val="00F8044C"/>
    <w:rsid w:val="00F8160C"/>
    <w:rsid w:val="00F82A5C"/>
    <w:rsid w:val="00F835CD"/>
    <w:rsid w:val="00F87626"/>
    <w:rsid w:val="00F90AF6"/>
    <w:rsid w:val="00FA36D4"/>
    <w:rsid w:val="00FA778D"/>
    <w:rsid w:val="00FB2428"/>
    <w:rsid w:val="00FB4FB1"/>
    <w:rsid w:val="00FB6F1F"/>
    <w:rsid w:val="00FC2329"/>
    <w:rsid w:val="00FC383D"/>
    <w:rsid w:val="00FC53A0"/>
    <w:rsid w:val="00FC5AD7"/>
    <w:rsid w:val="00FC5F89"/>
    <w:rsid w:val="00FC7CB0"/>
    <w:rsid w:val="00FD0263"/>
    <w:rsid w:val="00FD058D"/>
    <w:rsid w:val="00FD6441"/>
    <w:rsid w:val="00FD69FF"/>
    <w:rsid w:val="00FD7B89"/>
    <w:rsid w:val="00FE09F7"/>
    <w:rsid w:val="00FE3760"/>
    <w:rsid w:val="00FE5EE0"/>
    <w:rsid w:val="00FE641E"/>
    <w:rsid w:val="00FF09F5"/>
    <w:rsid w:val="00FF59EB"/>
    <w:rsid w:val="00FF7726"/>
    <w:rsid w:val="00FF7A05"/>
    <w:rsid w:val="0430C325"/>
    <w:rsid w:val="049F37DE"/>
    <w:rsid w:val="070D0D40"/>
    <w:rsid w:val="08D56D98"/>
    <w:rsid w:val="09773897"/>
    <w:rsid w:val="0A490AFE"/>
    <w:rsid w:val="0BAE775B"/>
    <w:rsid w:val="0D096E0D"/>
    <w:rsid w:val="0EEFC04E"/>
    <w:rsid w:val="118D3138"/>
    <w:rsid w:val="135928CE"/>
    <w:rsid w:val="1414C1D6"/>
    <w:rsid w:val="143F99DA"/>
    <w:rsid w:val="14B466F6"/>
    <w:rsid w:val="166B7B90"/>
    <w:rsid w:val="16C21A13"/>
    <w:rsid w:val="17C40008"/>
    <w:rsid w:val="18451061"/>
    <w:rsid w:val="1979CF6B"/>
    <w:rsid w:val="1A00112A"/>
    <w:rsid w:val="1A0ADD30"/>
    <w:rsid w:val="1A14278A"/>
    <w:rsid w:val="1B7131C9"/>
    <w:rsid w:val="1F36A347"/>
    <w:rsid w:val="1FE40231"/>
    <w:rsid w:val="20C37405"/>
    <w:rsid w:val="219AEA21"/>
    <w:rsid w:val="2285D51E"/>
    <w:rsid w:val="22871EDD"/>
    <w:rsid w:val="2296C101"/>
    <w:rsid w:val="25061397"/>
    <w:rsid w:val="26029BBC"/>
    <w:rsid w:val="261F322C"/>
    <w:rsid w:val="264B9949"/>
    <w:rsid w:val="27196F09"/>
    <w:rsid w:val="28549AD3"/>
    <w:rsid w:val="28C1CDED"/>
    <w:rsid w:val="2A0F0E0D"/>
    <w:rsid w:val="2A1C764D"/>
    <w:rsid w:val="2A50A5EF"/>
    <w:rsid w:val="2B8C7233"/>
    <w:rsid w:val="2C672003"/>
    <w:rsid w:val="2CEF08C9"/>
    <w:rsid w:val="2D279753"/>
    <w:rsid w:val="2D502B63"/>
    <w:rsid w:val="2D8628E0"/>
    <w:rsid w:val="2E8C4547"/>
    <w:rsid w:val="2EA35EA8"/>
    <w:rsid w:val="2EAED31B"/>
    <w:rsid w:val="2EEF5ED0"/>
    <w:rsid w:val="2F39D776"/>
    <w:rsid w:val="2F4DA107"/>
    <w:rsid w:val="2F54981F"/>
    <w:rsid w:val="30439776"/>
    <w:rsid w:val="306A80AF"/>
    <w:rsid w:val="30A4BA57"/>
    <w:rsid w:val="34F5BBBC"/>
    <w:rsid w:val="34FDC665"/>
    <w:rsid w:val="357436E7"/>
    <w:rsid w:val="379A5390"/>
    <w:rsid w:val="37E55663"/>
    <w:rsid w:val="37E587A7"/>
    <w:rsid w:val="3A3FA44D"/>
    <w:rsid w:val="3C13EEE1"/>
    <w:rsid w:val="3CD8D1E6"/>
    <w:rsid w:val="3D4CD3B1"/>
    <w:rsid w:val="3EC8F823"/>
    <w:rsid w:val="41E85F8D"/>
    <w:rsid w:val="43E1CF7C"/>
    <w:rsid w:val="4492DF26"/>
    <w:rsid w:val="45D13ADE"/>
    <w:rsid w:val="48AA29E0"/>
    <w:rsid w:val="48E3E43F"/>
    <w:rsid w:val="4906CFBF"/>
    <w:rsid w:val="4AAF673F"/>
    <w:rsid w:val="4B11A032"/>
    <w:rsid w:val="4BC3770C"/>
    <w:rsid w:val="4C5EBA83"/>
    <w:rsid w:val="4D2F28C8"/>
    <w:rsid w:val="4E2298C0"/>
    <w:rsid w:val="4F407196"/>
    <w:rsid w:val="4FEDA34A"/>
    <w:rsid w:val="500B0492"/>
    <w:rsid w:val="5030506C"/>
    <w:rsid w:val="5123FEFD"/>
    <w:rsid w:val="51E5086C"/>
    <w:rsid w:val="523BED38"/>
    <w:rsid w:val="52DF8322"/>
    <w:rsid w:val="537B4BFB"/>
    <w:rsid w:val="54062625"/>
    <w:rsid w:val="54935F11"/>
    <w:rsid w:val="5670CE7B"/>
    <w:rsid w:val="57AB80D9"/>
    <w:rsid w:val="58860ACB"/>
    <w:rsid w:val="592B63DE"/>
    <w:rsid w:val="5A035820"/>
    <w:rsid w:val="5BB6695D"/>
    <w:rsid w:val="5CC9BE0E"/>
    <w:rsid w:val="5D550E44"/>
    <w:rsid w:val="5D6625DC"/>
    <w:rsid w:val="5DA67504"/>
    <w:rsid w:val="5E01A4D7"/>
    <w:rsid w:val="5EA41D13"/>
    <w:rsid w:val="5FBE6D6D"/>
    <w:rsid w:val="5FFBE03D"/>
    <w:rsid w:val="60200283"/>
    <w:rsid w:val="613E00E2"/>
    <w:rsid w:val="62008061"/>
    <w:rsid w:val="623D805E"/>
    <w:rsid w:val="62528301"/>
    <w:rsid w:val="6266F72E"/>
    <w:rsid w:val="63129474"/>
    <w:rsid w:val="6334B7C3"/>
    <w:rsid w:val="66812765"/>
    <w:rsid w:val="69D9B145"/>
    <w:rsid w:val="6A58BC80"/>
    <w:rsid w:val="6A71B96A"/>
    <w:rsid w:val="6AFCCDF5"/>
    <w:rsid w:val="6B22B899"/>
    <w:rsid w:val="6C0D6D38"/>
    <w:rsid w:val="6CCAA99F"/>
    <w:rsid w:val="6D630171"/>
    <w:rsid w:val="6DB1FB72"/>
    <w:rsid w:val="6E1F16F4"/>
    <w:rsid w:val="6E5D0B1F"/>
    <w:rsid w:val="6EBA95DA"/>
    <w:rsid w:val="70322B2D"/>
    <w:rsid w:val="71BED537"/>
    <w:rsid w:val="725C4A12"/>
    <w:rsid w:val="727960C3"/>
    <w:rsid w:val="73539611"/>
    <w:rsid w:val="73F3690E"/>
    <w:rsid w:val="7410D89B"/>
    <w:rsid w:val="746D34D0"/>
    <w:rsid w:val="74B23577"/>
    <w:rsid w:val="74BEBC18"/>
    <w:rsid w:val="782FA6F5"/>
    <w:rsid w:val="78EF1B91"/>
    <w:rsid w:val="78F713C3"/>
    <w:rsid w:val="790B936E"/>
    <w:rsid w:val="79308651"/>
    <w:rsid w:val="7A9D3166"/>
    <w:rsid w:val="7AC0B086"/>
    <w:rsid w:val="7E97CA90"/>
    <w:rsid w:val="7F679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F26F8"/>
  <w15:chartTrackingRefBased/>
  <w15:docId w15:val="{856F5B87-7BB0-4363-8865-D8486781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986"/>
    <w:pPr>
      <w:spacing w:before="120" w:after="240"/>
      <w:jc w:val="both"/>
    </w:pPr>
    <w:rPr>
      <w:rFonts w:ascii="Arial" w:hAnsi="Arial"/>
      <w:sz w:val="22"/>
      <w:szCs w:val="24"/>
      <w:lang w:val="en-IE" w:eastAsia="en-US"/>
    </w:rPr>
  </w:style>
  <w:style w:type="paragraph" w:styleId="Heading1">
    <w:name w:val="heading 1"/>
    <w:basedOn w:val="Normal"/>
    <w:next w:val="Normal"/>
    <w:qFormat/>
    <w:rsid w:val="00A62342"/>
    <w:pPr>
      <w:keepNext/>
      <w:pageBreakBefore/>
      <w:numPr>
        <w:numId w:val="14"/>
      </w:numPr>
      <w:spacing w:before="0" w:after="480"/>
      <w:ind w:left="357" w:hanging="357"/>
      <w:outlineLvl w:val="0"/>
    </w:pPr>
    <w:rPr>
      <w:b/>
      <w:bCs/>
      <w:kern w:val="32"/>
      <w:sz w:val="44"/>
      <w:szCs w:val="32"/>
      <w:lang w:val="en-GB"/>
    </w:rPr>
  </w:style>
  <w:style w:type="paragraph" w:styleId="Heading2">
    <w:name w:val="heading 2"/>
    <w:basedOn w:val="Heading1"/>
    <w:next w:val="Normal"/>
    <w:qFormat/>
    <w:rsid w:val="005F0A6B"/>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qFormat/>
    <w:pPr>
      <w:keepNext/>
      <w:numPr>
        <w:ilvl w:val="2"/>
        <w:numId w:val="14"/>
      </w:numPr>
      <w:tabs>
        <w:tab w:val="left" w:pos="540"/>
      </w:tabs>
      <w:spacing w:before="240" w:after="60"/>
      <w:outlineLvl w:val="2"/>
    </w:pPr>
    <w:rPr>
      <w:b/>
      <w:bCs/>
      <w:szCs w:val="26"/>
      <w:lang w:val="en-GB"/>
    </w:rPr>
  </w:style>
  <w:style w:type="paragraph" w:styleId="Heading4">
    <w:name w:val="heading 4"/>
    <w:basedOn w:val="Normal"/>
    <w:next w:val="Normal"/>
    <w:qFormat/>
    <w:rsid w:val="00A62342"/>
    <w:pPr>
      <w:keepNext/>
      <w:numPr>
        <w:ilvl w:val="3"/>
        <w:numId w:val="14"/>
      </w:numPr>
      <w:spacing w:before="240" w:after="60"/>
      <w:outlineLvl w:val="3"/>
    </w:pPr>
    <w:rPr>
      <w:b/>
      <w:bCs/>
      <w:szCs w:val="28"/>
    </w:rPr>
  </w:style>
  <w:style w:type="paragraph" w:styleId="Heading5">
    <w:name w:val="heading 5"/>
    <w:basedOn w:val="Normal"/>
    <w:next w:val="Normal"/>
    <w:qFormat/>
    <w:rsid w:val="00A62342"/>
    <w:pPr>
      <w:numPr>
        <w:ilvl w:val="4"/>
        <w:numId w:val="14"/>
      </w:numPr>
      <w:spacing w:before="240" w:after="60"/>
      <w:outlineLvl w:val="4"/>
    </w:pPr>
    <w:rPr>
      <w:b/>
      <w:bCs/>
      <w:i/>
      <w:iCs/>
      <w:szCs w:val="26"/>
    </w:rPr>
  </w:style>
  <w:style w:type="paragraph" w:styleId="Heading6">
    <w:name w:val="heading 6"/>
    <w:basedOn w:val="Normal"/>
    <w:next w:val="Normal"/>
    <w:qFormat/>
    <w:rsid w:val="00A62342"/>
    <w:pPr>
      <w:numPr>
        <w:ilvl w:val="5"/>
        <w:numId w:val="14"/>
      </w:numPr>
      <w:spacing w:before="240" w:after="60"/>
      <w:outlineLvl w:val="5"/>
    </w:pPr>
    <w:rPr>
      <w:b/>
      <w:bCs/>
      <w:szCs w:val="22"/>
    </w:rPr>
  </w:style>
  <w:style w:type="paragraph" w:styleId="Heading7">
    <w:name w:val="heading 7"/>
    <w:basedOn w:val="Normal"/>
    <w:next w:val="Normal"/>
    <w:qFormat/>
    <w:rsid w:val="00A62342"/>
    <w:pPr>
      <w:numPr>
        <w:ilvl w:val="6"/>
        <w:numId w:val="14"/>
      </w:numPr>
      <w:spacing w:before="240" w:after="60"/>
      <w:outlineLvl w:val="6"/>
    </w:pPr>
  </w:style>
  <w:style w:type="paragraph" w:styleId="Heading8">
    <w:name w:val="heading 8"/>
    <w:basedOn w:val="Normal"/>
    <w:next w:val="Normal"/>
    <w:qFormat/>
    <w:rsid w:val="00A62342"/>
    <w:pPr>
      <w:numPr>
        <w:ilvl w:val="7"/>
        <w:numId w:val="14"/>
      </w:numPr>
      <w:spacing w:before="240" w:after="60"/>
      <w:outlineLvl w:val="7"/>
    </w:pPr>
    <w:rPr>
      <w:i/>
      <w:iCs/>
    </w:rPr>
  </w:style>
  <w:style w:type="paragraph" w:styleId="Heading9">
    <w:name w:val="heading 9"/>
    <w:basedOn w:val="Normal"/>
    <w:next w:val="Normal"/>
    <w:qFormat/>
    <w:pPr>
      <w:numPr>
        <w:ilvl w:val="8"/>
        <w:numId w:val="14"/>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920A79"/>
    <w:pPr>
      <w:spacing w:before="480" w:after="240"/>
    </w:pPr>
  </w:style>
  <w:style w:type="paragraph" w:styleId="Title">
    <w:name w:val="Title"/>
    <w:aliases w:val="Report Type"/>
    <w:basedOn w:val="Normal"/>
    <w:qFormat/>
    <w:rsid w:val="008B53B1"/>
    <w:pPr>
      <w:spacing w:before="840"/>
      <w:jc w:val="center"/>
      <w:outlineLvl w:val="0"/>
    </w:pPr>
    <w:rPr>
      <w:rFonts w:ascii="Calibri" w:hAnsi="Calibri"/>
      <w:bCs/>
      <w:kern w:val="28"/>
      <w:sz w:val="48"/>
      <w:szCs w:val="32"/>
    </w:rPr>
  </w:style>
  <w:style w:type="paragraph" w:styleId="Subtitle">
    <w:name w:val="Subtitle"/>
    <w:aliases w:val="Project Title"/>
    <w:basedOn w:val="Normal"/>
    <w:qFormat/>
    <w:rsid w:val="00524A3F"/>
    <w:pPr>
      <w:spacing w:before="360" w:after="360"/>
      <w:jc w:val="center"/>
      <w:outlineLvl w:val="1"/>
    </w:pPr>
    <w:rPr>
      <w:rFonts w:ascii="Calibri" w:hAnsi="Calibri"/>
      <w:b/>
      <w:bCs/>
      <w:sz w:val="48"/>
    </w:rPr>
  </w:style>
  <w:style w:type="paragraph" w:styleId="Salutation">
    <w:name w:val="Salutation"/>
    <w:basedOn w:val="Normal"/>
    <w:next w:val="Normal"/>
    <w:semiHidden/>
  </w:style>
  <w:style w:type="paragraph" w:styleId="Header">
    <w:name w:val="header"/>
    <w:basedOn w:val="Normal"/>
    <w:link w:val="HeaderChar"/>
    <w:semiHidden/>
    <w:pPr>
      <w:tabs>
        <w:tab w:val="center" w:pos="4320"/>
        <w:tab w:val="right" w:pos="8640"/>
      </w:tabs>
      <w:spacing w:before="0" w:after="0"/>
    </w:pPr>
    <w:rPr>
      <w:sz w:val="18"/>
    </w:rPr>
  </w:style>
  <w:style w:type="paragraph" w:styleId="Footer">
    <w:name w:val="footer"/>
    <w:basedOn w:val="Normal"/>
    <w:semiHidden/>
    <w:pPr>
      <w:tabs>
        <w:tab w:val="center" w:pos="4320"/>
        <w:tab w:val="right" w:pos="8640"/>
      </w:tabs>
      <w:spacing w:before="0" w:after="0"/>
    </w:pPr>
    <w:rPr>
      <w:sz w:val="18"/>
    </w:rPr>
  </w:style>
  <w:style w:type="character" w:styleId="PageNumber">
    <w:name w:val="page number"/>
    <w:basedOn w:val="DefaultParagraphFont"/>
    <w:semiHidden/>
  </w:style>
  <w:style w:type="paragraph" w:styleId="TOC1">
    <w:name w:val="toc 1"/>
    <w:basedOn w:val="Normal"/>
    <w:next w:val="Normal"/>
    <w:autoRedefine/>
    <w:uiPriority w:val="39"/>
    <w:pPr>
      <w:tabs>
        <w:tab w:val="left" w:pos="442"/>
        <w:tab w:val="right" w:leader="dot" w:pos="8630"/>
      </w:tabs>
      <w:jc w:val="left"/>
    </w:pPr>
    <w:rPr>
      <w:bCs/>
      <w:lang w:val="en-GB"/>
    </w:rPr>
  </w:style>
  <w:style w:type="paragraph" w:styleId="TOC2">
    <w:name w:val="toc 2"/>
    <w:basedOn w:val="Normal"/>
    <w:next w:val="Normal"/>
    <w:autoRedefine/>
    <w:uiPriority w:val="39"/>
    <w:rsid w:val="008E41FC"/>
    <w:pPr>
      <w:tabs>
        <w:tab w:val="left" w:pos="1083"/>
        <w:tab w:val="right" w:leader="dot" w:pos="8647"/>
      </w:tabs>
      <w:ind w:left="442"/>
      <w:jc w:val="left"/>
    </w:pPr>
    <w:rPr>
      <w:sz w:val="20"/>
    </w:rPr>
  </w:style>
  <w:style w:type="paragraph" w:styleId="TOC3">
    <w:name w:val="toc 3"/>
    <w:basedOn w:val="Normal"/>
    <w:next w:val="Normal"/>
    <w:autoRedefine/>
    <w:uiPriority w:val="39"/>
    <w:pPr>
      <w:tabs>
        <w:tab w:val="left" w:pos="1320"/>
        <w:tab w:val="right" w:leader="dot" w:pos="8630"/>
      </w:tabs>
      <w:ind w:left="1083"/>
      <w:jc w:val="left"/>
    </w:pPr>
    <w:rPr>
      <w:iCs/>
      <w:noProof/>
      <w:sz w:val="20"/>
      <w:szCs w:val="22"/>
    </w:rPr>
  </w:style>
  <w:style w:type="paragraph" w:styleId="TOC4">
    <w:name w:val="toc 4"/>
    <w:basedOn w:val="Normal"/>
    <w:next w:val="Normal"/>
    <w:autoRedefine/>
    <w:semiHidden/>
    <w:pPr>
      <w:spacing w:before="0" w:after="0"/>
      <w:ind w:left="660"/>
      <w:jc w:val="left"/>
    </w:pPr>
    <w:rPr>
      <w:szCs w:val="21"/>
    </w:rPr>
  </w:style>
  <w:style w:type="paragraph" w:styleId="TOC5">
    <w:name w:val="toc 5"/>
    <w:basedOn w:val="Normal"/>
    <w:next w:val="Normal"/>
    <w:autoRedefine/>
    <w:semiHidden/>
    <w:pPr>
      <w:spacing w:before="0" w:after="0"/>
      <w:ind w:left="880"/>
      <w:jc w:val="left"/>
    </w:pPr>
    <w:rPr>
      <w:szCs w:val="21"/>
    </w:rPr>
  </w:style>
  <w:style w:type="paragraph" w:styleId="TOC6">
    <w:name w:val="toc 6"/>
    <w:basedOn w:val="Normal"/>
    <w:next w:val="Normal"/>
    <w:autoRedefine/>
    <w:semiHidden/>
    <w:pPr>
      <w:spacing w:before="0" w:after="0"/>
      <w:ind w:left="1100"/>
      <w:jc w:val="left"/>
    </w:pPr>
    <w:rPr>
      <w:szCs w:val="21"/>
    </w:rPr>
  </w:style>
  <w:style w:type="paragraph" w:styleId="TOC7">
    <w:name w:val="toc 7"/>
    <w:basedOn w:val="Normal"/>
    <w:next w:val="Normal"/>
    <w:autoRedefine/>
    <w:semiHidden/>
    <w:pPr>
      <w:spacing w:before="0" w:after="0"/>
      <w:ind w:left="1320"/>
      <w:jc w:val="left"/>
    </w:pPr>
    <w:rPr>
      <w:szCs w:val="21"/>
    </w:rPr>
  </w:style>
  <w:style w:type="paragraph" w:styleId="TOC8">
    <w:name w:val="toc 8"/>
    <w:basedOn w:val="Normal"/>
    <w:next w:val="Normal"/>
    <w:autoRedefine/>
    <w:semiHidden/>
    <w:pPr>
      <w:spacing w:before="0" w:after="0"/>
      <w:ind w:left="1540"/>
      <w:jc w:val="left"/>
    </w:pPr>
    <w:rPr>
      <w:szCs w:val="21"/>
    </w:rPr>
  </w:style>
  <w:style w:type="paragraph" w:styleId="TOC9">
    <w:name w:val="toc 9"/>
    <w:basedOn w:val="Normal"/>
    <w:next w:val="Normal"/>
    <w:autoRedefine/>
    <w:semiHidden/>
    <w:pPr>
      <w:spacing w:before="0" w:after="0"/>
      <w:ind w:left="1760"/>
      <w:jc w:val="left"/>
    </w:pPr>
    <w:rPr>
      <w:szCs w:val="21"/>
    </w:rPr>
  </w:style>
  <w:style w:type="character" w:styleId="Hyperlink">
    <w:name w:val="Hyperlink"/>
    <w:uiPriority w:val="99"/>
    <w:qFormat/>
    <w:rPr>
      <w:color w:val="0000FF"/>
      <w:u w:val="single"/>
    </w:rPr>
  </w:style>
  <w:style w:type="paragraph" w:customStyle="1" w:styleId="AbstractHeading">
    <w:name w:val="Abstract Heading"/>
    <w:basedOn w:val="Heading1"/>
    <w:next w:val="Normal"/>
    <w:pPr>
      <w:numPr>
        <w:numId w:val="0"/>
      </w:numPr>
    </w:pPr>
  </w:style>
  <w:style w:type="paragraph" w:customStyle="1" w:styleId="Bullet">
    <w:name w:val="Bullet"/>
    <w:basedOn w:val="Normal"/>
    <w:link w:val="BulletChar"/>
    <w:pPr>
      <w:numPr>
        <w:numId w:val="16"/>
      </w:numPr>
    </w:pPr>
    <w:rPr>
      <w:lang w:val="en-GB"/>
    </w:rPr>
  </w:style>
  <w:style w:type="paragraph" w:customStyle="1" w:styleId="HeaderText">
    <w:name w:val="Header Text"/>
    <w:basedOn w:val="Header"/>
    <w:link w:val="HeaderTextChar"/>
    <w:qFormat/>
    <w:rsid w:val="00727BD4"/>
    <w:pPr>
      <w:tabs>
        <w:tab w:val="clear" w:pos="4320"/>
        <w:tab w:val="clear" w:pos="8640"/>
        <w:tab w:val="right" w:pos="8788"/>
      </w:tabs>
      <w:jc w:val="left"/>
    </w:pPr>
    <w:rPr>
      <w:sz w:val="20"/>
      <w:szCs w:val="20"/>
    </w:rPr>
  </w:style>
  <w:style w:type="paragraph" w:customStyle="1" w:styleId="Code">
    <w:name w:val="Code"/>
    <w:basedOn w:val="Normal"/>
    <w:qFormat/>
    <w:rsid w:val="00FC383D"/>
    <w:pPr>
      <w:spacing w:before="0" w:after="0"/>
    </w:pPr>
    <w:rPr>
      <w:rFonts w:ascii="Courier New" w:hAnsi="Courier New"/>
      <w:sz w:val="20"/>
      <w:lang w:val="en-GB"/>
    </w:rPr>
  </w:style>
  <w:style w:type="paragraph" w:customStyle="1" w:styleId="Numbered">
    <w:name w:val="Numbered"/>
    <w:basedOn w:val="Bullet"/>
    <w:qFormat/>
    <w:pPr>
      <w:numPr>
        <w:numId w:val="17"/>
      </w:numPr>
    </w:pPr>
  </w:style>
  <w:style w:type="paragraph" w:styleId="BlockText">
    <w:name w:val="Block Text"/>
    <w:basedOn w:val="Normal"/>
    <w:semiHidden/>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rsid w:val="00106A4D"/>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9B12E8"/>
    <w:pPr>
      <w:spacing w:before="0" w:after="0"/>
    </w:pPr>
    <w:rPr>
      <w:rFonts w:ascii="Tahoma" w:hAnsi="Tahoma" w:cs="Tahoma"/>
      <w:sz w:val="16"/>
      <w:szCs w:val="16"/>
    </w:rPr>
  </w:style>
  <w:style w:type="character" w:customStyle="1" w:styleId="BalloonTextChar">
    <w:name w:val="Balloon Text Char"/>
    <w:link w:val="BalloonText"/>
    <w:uiPriority w:val="99"/>
    <w:semiHidden/>
    <w:rsid w:val="009B12E8"/>
    <w:rPr>
      <w:rFonts w:ascii="Tahoma" w:hAnsi="Tahoma" w:cs="Tahoma"/>
      <w:sz w:val="16"/>
      <w:szCs w:val="16"/>
      <w:lang w:val="en-IE" w:eastAsia="en-US"/>
    </w:rPr>
  </w:style>
  <w:style w:type="paragraph" w:customStyle="1" w:styleId="UnnumberedHeading1">
    <w:name w:val="Unnumbered Heading 1"/>
    <w:basedOn w:val="Normal"/>
    <w:link w:val="UnnumberedHeading1Char"/>
    <w:qFormat/>
    <w:rsid w:val="00D65BFB"/>
    <w:pPr>
      <w:pageBreakBefore/>
      <w:spacing w:before="0"/>
      <w:outlineLvl w:val="0"/>
    </w:pPr>
    <w:rPr>
      <w:rFonts w:ascii="Calibri" w:hAnsi="Calibri"/>
      <w:b/>
      <w:sz w:val="44"/>
    </w:rPr>
  </w:style>
  <w:style w:type="paragraph" w:customStyle="1" w:styleId="Figure">
    <w:name w:val="Figure"/>
    <w:basedOn w:val="Normal"/>
    <w:link w:val="FigureChar"/>
    <w:qFormat/>
    <w:rsid w:val="000E2E1D"/>
    <w:pPr>
      <w:numPr>
        <w:numId w:val="19"/>
      </w:numPr>
      <w:spacing w:after="360"/>
      <w:jc w:val="center"/>
    </w:pPr>
    <w:rPr>
      <w:i/>
      <w:iCs/>
      <w:lang w:val="en-GB"/>
    </w:rPr>
  </w:style>
  <w:style w:type="character" w:customStyle="1" w:styleId="UnnumberedHeading1Char">
    <w:name w:val="Unnumbered Heading 1 Char"/>
    <w:link w:val="UnnumberedHeading1"/>
    <w:rsid w:val="00D65BFB"/>
    <w:rPr>
      <w:rFonts w:ascii="Calibri" w:hAnsi="Calibri"/>
      <w:b/>
      <w:sz w:val="44"/>
      <w:szCs w:val="24"/>
      <w:lang w:val="en-IE" w:eastAsia="en-US"/>
    </w:rPr>
  </w:style>
  <w:style w:type="paragraph" w:customStyle="1" w:styleId="BulletedList">
    <w:name w:val="Bulleted List"/>
    <w:basedOn w:val="Bullet"/>
    <w:link w:val="BulletedListChar"/>
    <w:qFormat/>
    <w:rsid w:val="00361CAB"/>
    <w:rPr>
      <w:bCs/>
    </w:rPr>
  </w:style>
  <w:style w:type="table" w:styleId="TableGrid">
    <w:name w:val="Table Grid"/>
    <w:basedOn w:val="TableNormal"/>
    <w:uiPriority w:val="59"/>
    <w:rsid w:val="00766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link w:val="Figure"/>
    <w:rsid w:val="000E2E1D"/>
    <w:rPr>
      <w:i/>
      <w:iCs/>
      <w:sz w:val="22"/>
      <w:szCs w:val="24"/>
      <w:lang w:eastAsia="en-US"/>
    </w:rPr>
  </w:style>
  <w:style w:type="character" w:customStyle="1" w:styleId="HeaderChar">
    <w:name w:val="Header Char"/>
    <w:link w:val="Header"/>
    <w:semiHidden/>
    <w:rsid w:val="00727BD4"/>
    <w:rPr>
      <w:sz w:val="18"/>
      <w:szCs w:val="24"/>
      <w:lang w:val="en-IE" w:eastAsia="en-US"/>
    </w:rPr>
  </w:style>
  <w:style w:type="character" w:customStyle="1" w:styleId="BulletChar">
    <w:name w:val="Bullet Char"/>
    <w:link w:val="Bullet"/>
    <w:rsid w:val="00361CAB"/>
    <w:rPr>
      <w:sz w:val="22"/>
      <w:szCs w:val="24"/>
      <w:lang w:eastAsia="en-US"/>
    </w:rPr>
  </w:style>
  <w:style w:type="character" w:customStyle="1" w:styleId="BulletedListChar">
    <w:name w:val="Bulleted List Char"/>
    <w:link w:val="BulletedList"/>
    <w:rsid w:val="00361CAB"/>
    <w:rPr>
      <w:bCs/>
      <w:sz w:val="22"/>
      <w:szCs w:val="24"/>
      <w:lang w:eastAsia="en-US"/>
    </w:rPr>
  </w:style>
  <w:style w:type="character" w:customStyle="1" w:styleId="HeaderTextChar">
    <w:name w:val="Header Text Char"/>
    <w:basedOn w:val="HeaderChar"/>
    <w:link w:val="HeaderText"/>
    <w:rsid w:val="00727BD4"/>
    <w:rPr>
      <w:sz w:val="18"/>
      <w:szCs w:val="24"/>
      <w:lang w:val="en-IE" w:eastAsia="en-US"/>
    </w:rPr>
  </w:style>
  <w:style w:type="paragraph" w:styleId="NoSpacing">
    <w:name w:val="No Spacing"/>
    <w:uiPriority w:val="1"/>
    <w:qFormat/>
    <w:rsid w:val="007662DD"/>
    <w:pPr>
      <w:jc w:val="both"/>
    </w:pPr>
    <w:rPr>
      <w:sz w:val="22"/>
      <w:szCs w:val="24"/>
      <w:lang w:val="en-IE" w:eastAsia="en-US"/>
    </w:rPr>
  </w:style>
  <w:style w:type="paragraph" w:customStyle="1" w:styleId="p1">
    <w:name w:val="p1"/>
    <w:basedOn w:val="Normal"/>
    <w:rsid w:val="002C0986"/>
    <w:pPr>
      <w:spacing w:before="0" w:after="0"/>
      <w:jc w:val="left"/>
    </w:pPr>
    <w:rPr>
      <w:rFonts w:ascii="Helvetica" w:eastAsiaTheme="minorHAnsi" w:hAnsi="Helvetica"/>
      <w:sz w:val="18"/>
      <w:szCs w:val="18"/>
      <w:lang w:val="en-GB" w:eastAsia="en-GB"/>
    </w:rPr>
  </w:style>
  <w:style w:type="paragraph" w:customStyle="1" w:styleId="p2">
    <w:name w:val="p2"/>
    <w:basedOn w:val="Normal"/>
    <w:rsid w:val="002C0986"/>
    <w:pPr>
      <w:spacing w:before="0" w:after="0"/>
      <w:jc w:val="left"/>
    </w:pPr>
    <w:rPr>
      <w:rFonts w:ascii="Helvetica" w:eastAsiaTheme="minorHAnsi" w:hAnsi="Helvetica"/>
      <w:sz w:val="18"/>
      <w:szCs w:val="18"/>
      <w:lang w:val="en-GB" w:eastAsia="en-GB"/>
    </w:rPr>
  </w:style>
  <w:style w:type="character" w:customStyle="1" w:styleId="apple-tab-span">
    <w:name w:val="apple-tab-span"/>
    <w:basedOn w:val="DefaultParagraphFont"/>
    <w:rsid w:val="002C0986"/>
  </w:style>
  <w:style w:type="character" w:customStyle="1" w:styleId="apple-converted-space">
    <w:name w:val="apple-converted-space"/>
    <w:basedOn w:val="DefaultParagraphFont"/>
    <w:rsid w:val="002C0986"/>
  </w:style>
  <w:style w:type="paragraph" w:styleId="ListParagraph">
    <w:name w:val="List Paragraph"/>
    <w:basedOn w:val="Normal"/>
    <w:uiPriority w:val="34"/>
    <w:qFormat/>
    <w:rsid w:val="66812765"/>
    <w:pPr>
      <w:ind w:left="720"/>
      <w:contextualSpacing/>
    </w:pPr>
  </w:style>
  <w:style w:type="table" w:styleId="PlainTable1">
    <w:name w:val="Plain Table 1"/>
    <w:basedOn w:val="TableNormal"/>
    <w:uiPriority w:val="72"/>
    <w:rsid w:val="00D60A4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50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w222\Downloads\UG%20Project%20Report%20Template%2023_24%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A4BB3-DEE5-304E-96C0-648D162F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UG Project Report Template 23_24 (2)</Template>
  <TotalTime>0</TotalTime>
  <Pages>25</Pages>
  <Words>6304</Words>
  <Characters>35939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Report Template</vt:lpstr>
    </vt:vector>
  </TitlesOfParts>
  <Company>Royal Holloway, University of London</Company>
  <LinksUpToDate>false</LinksUpToDate>
  <CharactersWithSpaces>42159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Claire Revell</dc:creator>
  <cp:keywords/>
  <dc:description/>
  <cp:lastModifiedBy>Milkesa Nebo</cp:lastModifiedBy>
  <cp:revision>349</cp:revision>
  <cp:lastPrinted>2019-10-25T11:26:00Z</cp:lastPrinted>
  <dcterms:created xsi:type="dcterms:W3CDTF">2026-05-01T14:55:00Z</dcterms:created>
  <dcterms:modified xsi:type="dcterms:W3CDTF">2026-05-11T10:23:00Z</dcterms:modified>
</cp:coreProperties>
</file>